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51B0" w14:textId="7B212C5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  <w:lang w:eastAsia="hu-HU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CB86" w14:textId="77777777" w:rsidR="00BC1D68" w:rsidRDefault="00BC1D68"/>
    <w:p w14:paraId="4938E186" w14:textId="77777777" w:rsidR="00BC1D68" w:rsidRDefault="00BC1D68"/>
    <w:p w14:paraId="34A3D9D1" w14:textId="77777777" w:rsidR="00BC1D68" w:rsidRDefault="00BC1D68"/>
    <w:p w14:paraId="39AC054F" w14:textId="77777777" w:rsidR="00BC1D68" w:rsidRDefault="00BC1D68"/>
    <w:p w14:paraId="1FC0DF65" w14:textId="5D315D8A" w:rsidR="00BC1D68" w:rsidRPr="00D346A0" w:rsidRDefault="002D0E91" w:rsidP="00BC1D68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Web-programozás 1 </w:t>
      </w:r>
      <w:r w:rsidR="00A12DCB">
        <w:rPr>
          <w:sz w:val="72"/>
          <w:szCs w:val="72"/>
        </w:rPr>
        <w:t>gyakorlat</w:t>
      </w:r>
      <w:r>
        <w:rPr>
          <w:sz w:val="72"/>
          <w:szCs w:val="72"/>
        </w:rPr>
        <w:t xml:space="preserve"> beadandó feladat</w:t>
      </w:r>
    </w:p>
    <w:p w14:paraId="4D46D9FA" w14:textId="322535D8" w:rsidR="00BC1D68" w:rsidRDefault="00BC1D68">
      <w:pPr>
        <w:rPr>
          <w:sz w:val="72"/>
          <w:szCs w:val="72"/>
        </w:rPr>
      </w:pPr>
    </w:p>
    <w:p w14:paraId="284A7580" w14:textId="77777777" w:rsidR="00BC1D68" w:rsidRDefault="00BC1D68">
      <w:pPr>
        <w:rPr>
          <w:sz w:val="40"/>
          <w:szCs w:val="40"/>
        </w:rPr>
      </w:pPr>
    </w:p>
    <w:p w14:paraId="4B59D089" w14:textId="6BBB332D" w:rsidR="00BC1D68" w:rsidRDefault="00044C8C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Flámis Géza Zsolt</w:t>
      </w:r>
    </w:p>
    <w:p w14:paraId="597CF5FA" w14:textId="2444A49B" w:rsidR="00BC1D68" w:rsidRPr="00BC1D68" w:rsidRDefault="00044C8C" w:rsidP="00BC1D68">
      <w:pPr>
        <w:jc w:val="center"/>
        <w:rPr>
          <w:sz w:val="32"/>
          <w:szCs w:val="32"/>
        </w:rPr>
      </w:pPr>
      <w:r>
        <w:rPr>
          <w:sz w:val="32"/>
          <w:szCs w:val="32"/>
        </w:rPr>
        <w:t>NGEK9N</w:t>
      </w:r>
    </w:p>
    <w:p w14:paraId="45BA494A" w14:textId="169A6B03" w:rsidR="00BC1D68" w:rsidRDefault="00BC1D68">
      <w:pPr>
        <w:rPr>
          <w:sz w:val="40"/>
          <w:szCs w:val="40"/>
        </w:rPr>
      </w:pPr>
    </w:p>
    <w:p w14:paraId="0461DBF3" w14:textId="77777777" w:rsidR="002D0E91" w:rsidRDefault="002D0E91">
      <w:pPr>
        <w:rPr>
          <w:sz w:val="40"/>
          <w:szCs w:val="40"/>
        </w:rPr>
      </w:pPr>
    </w:p>
    <w:p w14:paraId="4F044338" w14:textId="71938C0A" w:rsidR="00BC1D68" w:rsidRDefault="00BC1D68">
      <w:pPr>
        <w:rPr>
          <w:sz w:val="40"/>
          <w:szCs w:val="40"/>
        </w:rPr>
      </w:pPr>
    </w:p>
    <w:p w14:paraId="44704D86" w14:textId="66E24187" w:rsidR="00BC1D68" w:rsidRDefault="00BC1D68">
      <w:pPr>
        <w:rPr>
          <w:sz w:val="40"/>
          <w:szCs w:val="40"/>
        </w:rPr>
      </w:pPr>
    </w:p>
    <w:p w14:paraId="10F8C84A" w14:textId="3328761B" w:rsidR="00BC1D68" w:rsidRDefault="00BC1D68">
      <w:pPr>
        <w:rPr>
          <w:sz w:val="40"/>
          <w:szCs w:val="40"/>
        </w:rPr>
      </w:pPr>
    </w:p>
    <w:p w14:paraId="3247BEA1" w14:textId="0568F1A5" w:rsidR="00BC1D68" w:rsidRDefault="00BC1D68">
      <w:pPr>
        <w:rPr>
          <w:sz w:val="40"/>
          <w:szCs w:val="40"/>
        </w:rPr>
      </w:pPr>
    </w:p>
    <w:p w14:paraId="260B018A" w14:textId="508AAF54" w:rsidR="00BC1D68" w:rsidRDefault="00BC1D68">
      <w:pPr>
        <w:rPr>
          <w:sz w:val="40"/>
          <w:szCs w:val="40"/>
        </w:rPr>
      </w:pPr>
    </w:p>
    <w:p w14:paraId="737516D5" w14:textId="6DF9EA1A" w:rsidR="00032C0B" w:rsidRDefault="00032C0B">
      <w:pPr>
        <w:rPr>
          <w:sz w:val="40"/>
          <w:szCs w:val="40"/>
        </w:rPr>
      </w:pPr>
    </w:p>
    <w:p w14:paraId="2796EA0C" w14:textId="639D98E9" w:rsidR="00032C0B" w:rsidRDefault="00032C0B">
      <w:pPr>
        <w:rPr>
          <w:sz w:val="40"/>
          <w:szCs w:val="40"/>
        </w:rPr>
      </w:pPr>
    </w:p>
    <w:p w14:paraId="30001895" w14:textId="0EBBE23A" w:rsidR="00032C0B" w:rsidRDefault="00032C0B">
      <w:pPr>
        <w:rPr>
          <w:sz w:val="40"/>
          <w:szCs w:val="40"/>
        </w:rPr>
      </w:pPr>
    </w:p>
    <w:p w14:paraId="58E2733B" w14:textId="77777777" w:rsidR="00032C0B" w:rsidRDefault="00032C0B">
      <w:pPr>
        <w:rPr>
          <w:sz w:val="40"/>
          <w:szCs w:val="40"/>
        </w:rPr>
      </w:pPr>
    </w:p>
    <w:p w14:paraId="38C1B302" w14:textId="58C25194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 w:rsidR="002D0E91">
        <w:rPr>
          <w:sz w:val="32"/>
          <w:szCs w:val="32"/>
        </w:rPr>
        <w:t>6</w:t>
      </w:r>
    </w:p>
    <w:p w14:paraId="484BD79C" w14:textId="4FA1E7A4" w:rsidR="00BC1D68" w:rsidRPr="00BC1D68" w:rsidRDefault="00BC1D68">
      <w:r>
        <w:br w:type="page"/>
      </w:r>
    </w:p>
    <w:p w14:paraId="4F3533F9" w14:textId="58B16808" w:rsidR="000B54A5" w:rsidRPr="000B54A5" w:rsidRDefault="00402F50" w:rsidP="00680CD7">
      <w:pPr>
        <w:pStyle w:val="szdcmsortartalomjegyzk"/>
      </w:pPr>
      <w:r>
        <w:lastRenderedPageBreak/>
        <w:t>Tartalomjegyzék</w:t>
      </w:r>
    </w:p>
    <w:p w14:paraId="1A1BCD61" w14:textId="69CC529E" w:rsidR="00F22A9F" w:rsidRDefault="00AD77F8">
      <w:pPr>
        <w:pStyle w:val="TJ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r>
        <w:fldChar w:fldCharType="begin"/>
      </w:r>
      <w:r w:rsidR="00D26B5E">
        <w:instrText xml:space="preserve"> TOC \h \z \t "szd_címsor1;1;szd_címsor_számozatlan;1;szd_címsor2;2;szd_címsor3;3" </w:instrText>
      </w:r>
      <w:r>
        <w:fldChar w:fldCharType="separate"/>
      </w:r>
      <w:hyperlink w:anchor="_Toc229088023" w:history="1">
        <w:r w:rsidR="00F22A9F" w:rsidRPr="0074785E">
          <w:rPr>
            <w:rStyle w:val="Hiperhivatkozs"/>
            <w:noProof/>
          </w:rPr>
          <w:t>Feladat leírása</w:t>
        </w:r>
        <w:r w:rsidR="00F22A9F">
          <w:rPr>
            <w:noProof/>
            <w:webHidden/>
          </w:rPr>
          <w:tab/>
        </w:r>
        <w:r w:rsidR="00F22A9F">
          <w:rPr>
            <w:noProof/>
            <w:webHidden/>
          </w:rPr>
          <w:fldChar w:fldCharType="begin"/>
        </w:r>
        <w:r w:rsidR="00F22A9F">
          <w:rPr>
            <w:noProof/>
            <w:webHidden/>
          </w:rPr>
          <w:instrText xml:space="preserve"> PAGEREF _Toc229088023 \h </w:instrText>
        </w:r>
        <w:r w:rsidR="00F22A9F">
          <w:rPr>
            <w:noProof/>
            <w:webHidden/>
          </w:rPr>
        </w:r>
        <w:r w:rsidR="00F22A9F">
          <w:rPr>
            <w:noProof/>
            <w:webHidden/>
          </w:rPr>
          <w:fldChar w:fldCharType="separate"/>
        </w:r>
        <w:r w:rsidR="00F22A9F">
          <w:rPr>
            <w:noProof/>
            <w:webHidden/>
          </w:rPr>
          <w:t>3</w:t>
        </w:r>
        <w:r w:rsidR="00F22A9F">
          <w:rPr>
            <w:noProof/>
            <w:webHidden/>
          </w:rPr>
          <w:fldChar w:fldCharType="end"/>
        </w:r>
      </w:hyperlink>
    </w:p>
    <w:p w14:paraId="37A2C36D" w14:textId="7D0A8F6E" w:rsidR="00F22A9F" w:rsidRDefault="00F22A9F">
      <w:pPr>
        <w:pStyle w:val="TJ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24" w:history="1">
        <w:r w:rsidRPr="0074785E">
          <w:rPr>
            <w:rStyle w:val="Hiperhivatkozs"/>
            <w:noProof/>
          </w:rPr>
          <w:t>Az alkalmazás rövid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30077C" w14:textId="7E567847" w:rsidR="00F22A9F" w:rsidRDefault="00F22A9F">
      <w:pPr>
        <w:pStyle w:val="TJ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25" w:history="1">
        <w:r w:rsidRPr="0074785E">
          <w:rPr>
            <w:rStyle w:val="Hiperhivatkozs"/>
            <w:noProof/>
          </w:rPr>
          <w:t>Az elkészült feladat megtekinthetősége, adatai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9C068D" w14:textId="05B9947D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26" w:history="1">
        <w:r w:rsidRPr="0074785E">
          <w:rPr>
            <w:rStyle w:val="Hiperhivatkozs"/>
            <w:noProof/>
          </w:rPr>
          <w:t>1.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Front-controller tervezési minta és projektfelépítés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B41548" w14:textId="0C37A807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27" w:history="1">
        <w:r w:rsidRPr="0074785E">
          <w:rPr>
            <w:rStyle w:val="Hiperhivatkozs"/>
            <w:noProof/>
          </w:rPr>
          <w:t>1.1.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A projekt felépítése: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13EA0" w14:textId="036375AB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28" w:history="1">
        <w:r w:rsidRPr="0074785E">
          <w:rPr>
            <w:rStyle w:val="Hiperhivatkozs"/>
            <w:noProof/>
          </w:rPr>
          <w:t>1.2.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Központi vezérlés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EC674E" w14:textId="0B2FD3DE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29" w:history="1">
        <w:r w:rsidRPr="0074785E">
          <w:rPr>
            <w:rStyle w:val="Hiperhivatkozs"/>
            <w:noProof/>
          </w:rPr>
          <w:t>1.3.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Adatbázis kapcsolat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43D376" w14:textId="531632B7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0" w:history="1">
        <w:r w:rsidRPr="0074785E">
          <w:rPr>
            <w:rStyle w:val="Hiperhivatkozs"/>
            <w:noProof/>
          </w:rPr>
          <w:t>2.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Reszponzív 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140B37" w14:textId="64893C84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1" w:history="1">
        <w:r w:rsidRPr="0074785E">
          <w:rPr>
            <w:rStyle w:val="Hiperhivatkozs"/>
            <w:noProof/>
          </w:rPr>
          <w:t>2.1.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Technikai megvalósítás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FF2368" w14:textId="52EF36CE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2" w:history="1">
        <w:r w:rsidRPr="0074785E">
          <w:rPr>
            <w:rStyle w:val="Hiperhivatkozs"/>
            <w:noProof/>
          </w:rPr>
          <w:t>2.2.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Flexbox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FE324E" w14:textId="7BD3E7D3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3" w:history="1">
        <w:r w:rsidRPr="0074785E">
          <w:rPr>
            <w:rStyle w:val="Hiperhivatkozs"/>
            <w:noProof/>
          </w:rPr>
          <w:t>3.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HTML5 és vízszintes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DCDF42" w14:textId="1C9D3580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4" w:history="1">
        <w:r w:rsidRPr="0074785E">
          <w:rPr>
            <w:rStyle w:val="Hiperhivatkozs"/>
            <w:noProof/>
          </w:rPr>
          <w:t>4.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Regisztráció, Belépés és Kilépés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6DC9CE" w14:textId="44777A16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5" w:history="1">
        <w:r w:rsidRPr="0074785E">
          <w:rPr>
            <w:rStyle w:val="Hiperhivatkozs"/>
            <w:noProof/>
          </w:rPr>
          <w:t>4.1.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E3D414" w14:textId="527197A9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6" w:history="1">
        <w:r w:rsidRPr="0074785E">
          <w:rPr>
            <w:rStyle w:val="Hiperhivatkozs"/>
            <w:noProof/>
          </w:rPr>
          <w:t>4.2.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4BE0DB" w14:textId="6720EB5E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7" w:history="1">
        <w:r w:rsidRPr="0074785E">
          <w:rPr>
            <w:rStyle w:val="Hiperhivatkozs"/>
            <w:noProof/>
          </w:rPr>
          <w:t>4.3.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Jogosultságkezelés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FDE003" w14:textId="10DDF9CA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8" w:history="1">
        <w:r w:rsidRPr="0074785E">
          <w:rPr>
            <w:rStyle w:val="Hiperhivatkozs"/>
            <w:noProof/>
          </w:rPr>
          <w:t>4.4.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Kilépés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87C49C" w14:textId="4204D398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39" w:history="1">
        <w:r w:rsidRPr="0074785E">
          <w:rPr>
            <w:rStyle w:val="Hiperhivatkozs"/>
            <w:noProof/>
          </w:rPr>
          <w:t>5.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8E4F45" w14:textId="10BF986C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0" w:history="1">
        <w:r w:rsidRPr="0074785E">
          <w:rPr>
            <w:rStyle w:val="Hiperhivatkozs"/>
            <w:noProof/>
          </w:rPr>
          <w:t>6.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Képek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83BF30" w14:textId="3FC18AD3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1" w:history="1">
        <w:r w:rsidRPr="0074785E">
          <w:rPr>
            <w:rStyle w:val="Hiperhivatkozs"/>
            <w:noProof/>
          </w:rPr>
          <w:t>6.1.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Képfeltöltés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4A8C53" w14:textId="7B0E6F88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2" w:history="1">
        <w:r w:rsidRPr="0074785E">
          <w:rPr>
            <w:rStyle w:val="Hiperhivatkozs"/>
            <w:noProof/>
          </w:rPr>
          <w:t>6.2.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Képgaléria felhasználói felülete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F6179C" w14:textId="7E4F4051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3" w:history="1">
        <w:r w:rsidRPr="0074785E">
          <w:rPr>
            <w:rStyle w:val="Hiperhivatkozs"/>
            <w:noProof/>
          </w:rPr>
          <w:t>7.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Kapcsolat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F46BC6" w14:textId="1CCF6ACA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4" w:history="1">
        <w:r w:rsidRPr="0074785E">
          <w:rPr>
            <w:rStyle w:val="Hiperhivatkozs"/>
            <w:noProof/>
          </w:rPr>
          <w:t>8.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Üzenetek 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D77C4B" w14:textId="33599D34" w:rsidR="00F22A9F" w:rsidRDefault="00F22A9F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5" w:history="1">
        <w:r w:rsidRPr="0074785E">
          <w:rPr>
            <w:rStyle w:val="Hiperhivatkozs"/>
            <w:noProof/>
          </w:rPr>
          <w:t>9.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CRUD alkalmazás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C842A0" w14:textId="1DCD218D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6" w:history="1">
        <w:r w:rsidRPr="0074785E">
          <w:rPr>
            <w:rStyle w:val="Hiperhivatkozs"/>
            <w:noProof/>
          </w:rPr>
          <w:t>9.1.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Adatok listázása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B0FE39" w14:textId="72AEADB0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7" w:history="1">
        <w:r w:rsidRPr="0074785E">
          <w:rPr>
            <w:rStyle w:val="Hiperhivatkozs"/>
            <w:noProof/>
          </w:rPr>
          <w:t>9.2.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Új rekordok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157B31" w14:textId="6287E261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8" w:history="1">
        <w:r w:rsidRPr="0074785E">
          <w:rPr>
            <w:rStyle w:val="Hiperhivatkozs"/>
            <w:noProof/>
          </w:rPr>
          <w:t>9.3.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Rekord módosítása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23E045" w14:textId="55C5A5D1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49" w:history="1">
        <w:r w:rsidRPr="0074785E">
          <w:rPr>
            <w:rStyle w:val="Hiperhivatkozs"/>
            <w:noProof/>
          </w:rPr>
          <w:t>9.4.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Rekord törlése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5F65E6" w14:textId="6A998EB4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50" w:history="1">
        <w:r w:rsidRPr="0074785E">
          <w:rPr>
            <w:rStyle w:val="Hiperhivatkozs"/>
            <w:noProof/>
          </w:rPr>
          <w:t>9.5.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Adatellenőrzés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D4F030" w14:textId="67F1C3D0" w:rsidR="00F22A9F" w:rsidRDefault="00F22A9F">
      <w:pPr>
        <w:pStyle w:val="TJ1"/>
        <w:tabs>
          <w:tab w:val="left" w:pos="720"/>
          <w:tab w:val="right" w:leader="dot" w:pos="8776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51" w:history="1">
        <w:r w:rsidRPr="0074785E">
          <w:rPr>
            <w:rStyle w:val="Hiperhivatkozs"/>
            <w:noProof/>
          </w:rPr>
          <w:t>10.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Fejlesztői tapasztalatok és 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0F2DCA" w14:textId="1E94D40F" w:rsidR="00F22A9F" w:rsidRDefault="00F22A9F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9088052" w:history="1">
        <w:r w:rsidRPr="0074785E">
          <w:rPr>
            <w:rStyle w:val="Hiperhivatkozs"/>
            <w:noProof/>
          </w:rPr>
          <w:t>10.1.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74785E">
          <w:rPr>
            <w:rStyle w:val="Hiperhivatkozs"/>
            <w:noProof/>
          </w:rPr>
          <w:t>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6B1F5E" w14:textId="385C7BBF" w:rsidR="00402F50" w:rsidRDefault="00AD77F8">
      <w:r>
        <w:fldChar w:fldCharType="end"/>
      </w:r>
    </w:p>
    <w:p w14:paraId="729F2DD1" w14:textId="77777777" w:rsidR="002D35FE" w:rsidRDefault="002D35FE">
      <w:r>
        <w:br w:type="page"/>
      </w:r>
    </w:p>
    <w:p w14:paraId="5FAD8E81" w14:textId="772D9BA0" w:rsidR="002D35FE" w:rsidRDefault="00246C9E" w:rsidP="002D35FE">
      <w:pPr>
        <w:pStyle w:val="szdcmsorszmozatlan"/>
      </w:pPr>
      <w:bookmarkStart w:id="0" w:name="_Toc229088023"/>
      <w:r>
        <w:lastRenderedPageBreak/>
        <w:t>Feladat leírása</w:t>
      </w:r>
      <w:bookmarkEnd w:id="0"/>
    </w:p>
    <w:p w14:paraId="482ECA36" w14:textId="748FDE3E" w:rsidR="000D1F25" w:rsidRDefault="000D1F25" w:rsidP="000D1F25">
      <w:pPr>
        <w:pStyle w:val="szdszveg"/>
      </w:pPr>
      <w:r>
        <w:t>A Web-programozás 1</w:t>
      </w:r>
      <w:r w:rsidR="00826963">
        <w:t xml:space="preserve"> </w:t>
      </w:r>
      <w:r w:rsidR="000A62C4">
        <w:t>előadás</w:t>
      </w:r>
      <w:r w:rsidR="00826963">
        <w:t xml:space="preserve"> beadandó feladatot</w:t>
      </w:r>
      <w:r>
        <w:t xml:space="preserve"> </w:t>
      </w:r>
      <w:r w:rsidR="000A62C4">
        <w:t>2</w:t>
      </w:r>
      <w:r w:rsidR="006124B5">
        <w:t xml:space="preserve"> fős csoportban készített</w:t>
      </w:r>
      <w:r w:rsidR="00826963">
        <w:t>ük el</w:t>
      </w:r>
      <w:r>
        <w:t>. A csoportmunka során minden tag saját részfeladatát végezte el</w:t>
      </w:r>
      <w:r w:rsidR="000A62C4">
        <w:t>.</w:t>
      </w:r>
      <w:r>
        <w:t xml:space="preserve"> </w:t>
      </w:r>
    </w:p>
    <w:p w14:paraId="46106224" w14:textId="02DAC7E1" w:rsidR="000D1F25" w:rsidRDefault="000D1F25" w:rsidP="000D1F25">
      <w:pPr>
        <w:pStyle w:val="szdszveg"/>
      </w:pPr>
      <w:r>
        <w:t>A csoportmunka célja a valós szoftverfejlesztési környezet szimulálása volt: a cégek fejlesztői is csapatban dolgoznak, ezért fontos, hogy az együttműködés, a kódlétrehozás és az integráció képességeit már tanulmányok során elsajátítsák a hallgatók. A feladat továbbá megkövetelte a GitHub verziókövető rendszer használatát, ami széles körben használt eszköz a szoftveriparban.</w:t>
      </w:r>
    </w:p>
    <w:p w14:paraId="7D91E7D3" w14:textId="5BEA30D8" w:rsidR="000D1F25" w:rsidRDefault="000D1F25" w:rsidP="000D1F25">
      <w:pPr>
        <w:pStyle w:val="szdszveg"/>
      </w:pPr>
      <w:r>
        <w:t xml:space="preserve">Az elkészített web-alkalmazás az Interneten elérhető, A projekt forráskódja nyilvános GitHub tárhelyen került elhelyezésre, ahol a </w:t>
      </w:r>
      <w:proofErr w:type="spellStart"/>
      <w:r>
        <w:t>commit</w:t>
      </w:r>
      <w:proofErr w:type="spellEnd"/>
      <w:r>
        <w:t>-történet alapján az egyes tagok hozzájárulásai jól nyomon követhetők.</w:t>
      </w:r>
    </w:p>
    <w:p w14:paraId="078DD18B" w14:textId="12DC683E" w:rsidR="003A568D" w:rsidRDefault="003A568D" w:rsidP="000D1F25">
      <w:pPr>
        <w:pStyle w:val="szdszveg"/>
      </w:pPr>
      <w:r w:rsidRPr="003A568D">
        <w:t xml:space="preserve">A Web-programozás 1 gyakorlat beadandó feladat keretében egy PHP alapú webalkalmazás </w:t>
      </w:r>
      <w:r w:rsidR="00FE6806" w:rsidRPr="003A568D">
        <w:t>kész</w:t>
      </w:r>
      <w:r w:rsidR="00FE6806">
        <w:t>ült</w:t>
      </w:r>
      <w:r>
        <w:t xml:space="preserve"> el</w:t>
      </w:r>
      <w:r w:rsidRPr="003A568D">
        <w:t xml:space="preserve"> a „Magyarországi szélerőművek” témában. A projekt a korábbi gyakorlaton megismert Front-</w:t>
      </w:r>
      <w:proofErr w:type="spellStart"/>
      <w:r w:rsidRPr="003A568D">
        <w:t>controller</w:t>
      </w:r>
      <w:proofErr w:type="spellEnd"/>
      <w:r w:rsidRPr="003A568D">
        <w:t xml:space="preserve"> tervezési mintára épült, amelyet továbbfejleszt</w:t>
      </w:r>
      <w:r>
        <w:t>ettünk</w:t>
      </w:r>
      <w:r w:rsidRPr="003A568D">
        <w:t xml:space="preserve"> a beadandó követelményeinek megfelelően.</w:t>
      </w:r>
    </w:p>
    <w:p w14:paraId="4C02D4E6" w14:textId="77777777" w:rsidR="003A568D" w:rsidRDefault="003A568D" w:rsidP="003A568D">
      <w:pPr>
        <w:pStyle w:val="szdszveg"/>
      </w:pPr>
      <w:r>
        <w:t>Az alkalmazás célja egy modern, reszponzív és adatbázis-kezelést alkalmazó weboldal létrehozása volt, amely lehetőséget biztosít:</w:t>
      </w:r>
    </w:p>
    <w:p w14:paraId="23AE5C2D" w14:textId="77777777" w:rsidR="003A568D" w:rsidRDefault="003A568D" w:rsidP="003A568D">
      <w:pPr>
        <w:pStyle w:val="szdszveg"/>
      </w:pPr>
    </w:p>
    <w:p w14:paraId="7312F99E" w14:textId="77777777" w:rsidR="003A568D" w:rsidRDefault="003A568D" w:rsidP="003A568D">
      <w:pPr>
        <w:pStyle w:val="szdszveg"/>
        <w:numPr>
          <w:ilvl w:val="0"/>
          <w:numId w:val="21"/>
        </w:numPr>
      </w:pPr>
      <w:r>
        <w:t>felhasználói regisztrációra és bejelentkezésre,</w:t>
      </w:r>
    </w:p>
    <w:p w14:paraId="39FF2958" w14:textId="77777777" w:rsidR="003A568D" w:rsidRDefault="003A568D" w:rsidP="003A568D">
      <w:pPr>
        <w:pStyle w:val="szdszveg"/>
        <w:numPr>
          <w:ilvl w:val="0"/>
          <w:numId w:val="21"/>
        </w:numPr>
      </w:pPr>
      <w:r>
        <w:t>képek feltöltésére és megjelenítésére,</w:t>
      </w:r>
    </w:p>
    <w:p w14:paraId="0CE1F40E" w14:textId="77777777" w:rsidR="003A568D" w:rsidRDefault="003A568D" w:rsidP="003A568D">
      <w:pPr>
        <w:pStyle w:val="szdszveg"/>
        <w:numPr>
          <w:ilvl w:val="0"/>
          <w:numId w:val="21"/>
        </w:numPr>
      </w:pPr>
      <w:r>
        <w:t>kapcsolatfelvételre az oldal tulajdonosával,</w:t>
      </w:r>
    </w:p>
    <w:p w14:paraId="535C83D1" w14:textId="77777777" w:rsidR="003A568D" w:rsidRDefault="003A568D" w:rsidP="003A568D">
      <w:pPr>
        <w:pStyle w:val="szdszveg"/>
        <w:numPr>
          <w:ilvl w:val="0"/>
          <w:numId w:val="21"/>
        </w:numPr>
      </w:pPr>
      <w:r>
        <w:t>az elküldött üzenetek adatbázisban történő tárolására és kezelésére,</w:t>
      </w:r>
    </w:p>
    <w:p w14:paraId="1F39D4C0" w14:textId="77777777" w:rsidR="003A568D" w:rsidRDefault="003A568D" w:rsidP="003A568D">
      <w:pPr>
        <w:pStyle w:val="szdszveg"/>
        <w:numPr>
          <w:ilvl w:val="0"/>
          <w:numId w:val="21"/>
        </w:numPr>
      </w:pPr>
      <w:r>
        <w:t>valamint egy teljes CRUD (</w:t>
      </w:r>
      <w:proofErr w:type="spellStart"/>
      <w:r>
        <w:t>Create</w:t>
      </w:r>
      <w:proofErr w:type="spellEnd"/>
      <w:r>
        <w:t xml:space="preserve">, Read, Update, </w:t>
      </w:r>
      <w:proofErr w:type="spellStart"/>
      <w:r>
        <w:t>Delete</w:t>
      </w:r>
      <w:proofErr w:type="spellEnd"/>
      <w:r>
        <w:t>) alkalmazás használatára.</w:t>
      </w:r>
    </w:p>
    <w:p w14:paraId="08A38BD7" w14:textId="77777777" w:rsidR="003A568D" w:rsidRDefault="003A568D" w:rsidP="003A568D">
      <w:pPr>
        <w:pStyle w:val="szdszveg"/>
      </w:pPr>
    </w:p>
    <w:p w14:paraId="05387287" w14:textId="77777777" w:rsidR="003A568D" w:rsidRDefault="003A568D" w:rsidP="003A568D">
      <w:pPr>
        <w:pStyle w:val="szdszveg"/>
      </w:pPr>
      <w:r>
        <w:t>A projekt fejlesztése során a következő technológiákat alkalmaztam:</w:t>
      </w:r>
    </w:p>
    <w:p w14:paraId="618E5A17" w14:textId="77777777" w:rsidR="003A568D" w:rsidRDefault="003A568D" w:rsidP="003A568D">
      <w:pPr>
        <w:pStyle w:val="szdszveg"/>
      </w:pPr>
    </w:p>
    <w:p w14:paraId="2D231546" w14:textId="77777777" w:rsidR="003A568D" w:rsidRDefault="003A568D" w:rsidP="003A568D">
      <w:pPr>
        <w:pStyle w:val="szdszveg"/>
        <w:numPr>
          <w:ilvl w:val="0"/>
          <w:numId w:val="22"/>
        </w:numPr>
      </w:pPr>
      <w:r>
        <w:t>PHP</w:t>
      </w:r>
    </w:p>
    <w:p w14:paraId="35F3EE01" w14:textId="77777777" w:rsidR="003A568D" w:rsidRDefault="003A568D" w:rsidP="003A568D">
      <w:pPr>
        <w:pStyle w:val="szdszveg"/>
        <w:numPr>
          <w:ilvl w:val="0"/>
          <w:numId w:val="22"/>
        </w:numPr>
      </w:pPr>
      <w:proofErr w:type="spellStart"/>
      <w:r>
        <w:t>MySQL</w:t>
      </w:r>
      <w:proofErr w:type="spellEnd"/>
      <w:r>
        <w:t xml:space="preserve"> adatbázis-kezelés</w:t>
      </w:r>
    </w:p>
    <w:p w14:paraId="69FE7274" w14:textId="77777777" w:rsidR="003A568D" w:rsidRDefault="003A568D" w:rsidP="003A568D">
      <w:pPr>
        <w:pStyle w:val="szdszveg"/>
        <w:numPr>
          <w:ilvl w:val="0"/>
          <w:numId w:val="22"/>
        </w:numPr>
      </w:pPr>
      <w:r>
        <w:t>HTML5</w:t>
      </w:r>
    </w:p>
    <w:p w14:paraId="6179C107" w14:textId="77777777" w:rsidR="003A568D" w:rsidRDefault="003A568D" w:rsidP="003A568D">
      <w:pPr>
        <w:pStyle w:val="szdszveg"/>
        <w:numPr>
          <w:ilvl w:val="0"/>
          <w:numId w:val="22"/>
        </w:numPr>
      </w:pPr>
      <w:r>
        <w:t>CSS3</w:t>
      </w:r>
    </w:p>
    <w:p w14:paraId="16EF112C" w14:textId="77777777" w:rsidR="003A568D" w:rsidRDefault="003A568D" w:rsidP="003A568D">
      <w:pPr>
        <w:pStyle w:val="szdszveg"/>
        <w:numPr>
          <w:ilvl w:val="0"/>
          <w:numId w:val="22"/>
        </w:numPr>
      </w:pPr>
      <w:r>
        <w:t>JavaScript</w:t>
      </w:r>
    </w:p>
    <w:p w14:paraId="6C72807A" w14:textId="77777777" w:rsidR="003A568D" w:rsidRDefault="003A568D" w:rsidP="003A568D">
      <w:pPr>
        <w:pStyle w:val="szdszveg"/>
        <w:numPr>
          <w:ilvl w:val="0"/>
          <w:numId w:val="22"/>
        </w:numPr>
      </w:pPr>
      <w:r>
        <w:t>Reszponzív webdesign</w:t>
      </w:r>
    </w:p>
    <w:p w14:paraId="7FB7AAB3" w14:textId="77777777" w:rsidR="003A568D" w:rsidRDefault="003A568D" w:rsidP="003A568D">
      <w:pPr>
        <w:pStyle w:val="szdszveg"/>
        <w:numPr>
          <w:ilvl w:val="0"/>
          <w:numId w:val="22"/>
        </w:numPr>
      </w:pPr>
      <w:r>
        <w:lastRenderedPageBreak/>
        <w:t>GitHub verziókövetés</w:t>
      </w:r>
    </w:p>
    <w:p w14:paraId="441C81E6" w14:textId="77777777" w:rsidR="003A568D" w:rsidRDefault="003A568D" w:rsidP="003A568D">
      <w:pPr>
        <w:pStyle w:val="szdszveg"/>
        <w:numPr>
          <w:ilvl w:val="0"/>
          <w:numId w:val="22"/>
        </w:numPr>
      </w:pPr>
      <w:r>
        <w:t>Nethely tárhelyszolgáltatás</w:t>
      </w:r>
    </w:p>
    <w:p w14:paraId="14B02B8D" w14:textId="77777777" w:rsidR="003A568D" w:rsidRDefault="003A568D" w:rsidP="003A568D">
      <w:pPr>
        <w:pStyle w:val="szdszveg"/>
      </w:pPr>
    </w:p>
    <w:p w14:paraId="45836F47" w14:textId="77777777" w:rsidR="003A568D" w:rsidRDefault="003A568D" w:rsidP="003A568D">
      <w:pPr>
        <w:pStyle w:val="szdszveg"/>
      </w:pPr>
      <w:r>
        <w:t>Az alkalmazás a „szélerőművek” témához kapcsolódó adatbázist használja, amely különböző magyarországi szélerőműveket, településeket és megyéket tartalmaz.</w:t>
      </w:r>
    </w:p>
    <w:p w14:paraId="5E50D354" w14:textId="77777777" w:rsidR="003A568D" w:rsidRDefault="003A568D" w:rsidP="003A568D">
      <w:pPr>
        <w:pStyle w:val="szdszveg"/>
      </w:pPr>
    </w:p>
    <w:p w14:paraId="5DC823DE" w14:textId="77777777" w:rsidR="003A568D" w:rsidRDefault="003A568D" w:rsidP="003A568D">
      <w:pPr>
        <w:pStyle w:val="szdszveg"/>
      </w:pPr>
      <w:r>
        <w:t>A beadandó elkészítése során fontos szempont volt:</w:t>
      </w:r>
    </w:p>
    <w:p w14:paraId="6214DA22" w14:textId="77777777" w:rsidR="003A568D" w:rsidRDefault="003A568D" w:rsidP="003A568D">
      <w:pPr>
        <w:pStyle w:val="szdszveg"/>
      </w:pPr>
    </w:p>
    <w:p w14:paraId="55012610" w14:textId="77777777" w:rsidR="003A568D" w:rsidRDefault="003A568D" w:rsidP="003A568D">
      <w:pPr>
        <w:pStyle w:val="szdszveg"/>
        <w:numPr>
          <w:ilvl w:val="0"/>
          <w:numId w:val="23"/>
        </w:numPr>
      </w:pPr>
      <w:r>
        <w:t>az átlátható projektstruktúra kialakítása,</w:t>
      </w:r>
    </w:p>
    <w:p w14:paraId="281E1A3E" w14:textId="77777777" w:rsidR="003A568D" w:rsidRDefault="003A568D" w:rsidP="003A568D">
      <w:pPr>
        <w:pStyle w:val="szdszveg"/>
        <w:numPr>
          <w:ilvl w:val="0"/>
          <w:numId w:val="23"/>
        </w:numPr>
      </w:pPr>
      <w:r>
        <w:t>a felhasználóbarát kezelőfelület,</w:t>
      </w:r>
    </w:p>
    <w:p w14:paraId="25E17B9D" w14:textId="77777777" w:rsidR="003A568D" w:rsidRDefault="003A568D" w:rsidP="003A568D">
      <w:pPr>
        <w:pStyle w:val="szdszveg"/>
        <w:numPr>
          <w:ilvl w:val="0"/>
          <w:numId w:val="23"/>
        </w:numPr>
      </w:pPr>
      <w:r>
        <w:t>az adatbiztonság,</w:t>
      </w:r>
    </w:p>
    <w:p w14:paraId="56500DA0" w14:textId="77777777" w:rsidR="003A568D" w:rsidRDefault="003A568D" w:rsidP="003A568D">
      <w:pPr>
        <w:pStyle w:val="szdszveg"/>
        <w:numPr>
          <w:ilvl w:val="0"/>
          <w:numId w:val="23"/>
        </w:numPr>
      </w:pPr>
      <w:r>
        <w:t>valamint a kliens- és szerveroldali validáció megvalósítása.</w:t>
      </w:r>
    </w:p>
    <w:p w14:paraId="582799ED" w14:textId="77777777" w:rsidR="003A568D" w:rsidRDefault="003A568D" w:rsidP="003A568D">
      <w:pPr>
        <w:pStyle w:val="szdszveg"/>
      </w:pPr>
    </w:p>
    <w:p w14:paraId="026BF983" w14:textId="0248FB08" w:rsidR="003A568D" w:rsidRDefault="003A568D" w:rsidP="003A568D">
      <w:pPr>
        <w:pStyle w:val="szdszveg"/>
      </w:pPr>
      <w:r>
        <w:t>Az elkészült webalkalmazás internetes tárhelyre is feltöltésre került, így böngészőből online is elérhető és használható.</w:t>
      </w:r>
    </w:p>
    <w:p w14:paraId="7C78BCE2" w14:textId="760F0701" w:rsidR="000D0781" w:rsidRDefault="000D0781" w:rsidP="000D0781">
      <w:pPr>
        <w:pStyle w:val="szdcmsorszmozatlan"/>
      </w:pPr>
      <w:bookmarkStart w:id="1" w:name="_Toc229088024"/>
      <w:r w:rsidRPr="000D0781">
        <w:lastRenderedPageBreak/>
        <w:t>Az alkalmazás rövid bemutatása</w:t>
      </w:r>
      <w:bookmarkEnd w:id="1"/>
    </w:p>
    <w:p w14:paraId="359993D4" w14:textId="77777777" w:rsidR="000D0781" w:rsidRDefault="000D0781" w:rsidP="000D0781">
      <w:pPr>
        <w:pStyle w:val="szdszveg"/>
      </w:pPr>
      <w:r>
        <w:t>Az elkészített webalkalmazás a magyarországi szélerőművek adatainak kezelésére készült.</w:t>
      </w:r>
    </w:p>
    <w:p w14:paraId="5FC8F452" w14:textId="77777777" w:rsidR="000D0781" w:rsidRDefault="000D0781" w:rsidP="000D0781">
      <w:pPr>
        <w:pStyle w:val="szdszveg"/>
      </w:pPr>
      <w:r>
        <w:t>A rendszer lehetőséget biztosít:</w:t>
      </w:r>
    </w:p>
    <w:p w14:paraId="3B51D27E" w14:textId="77777777" w:rsidR="000D0781" w:rsidRDefault="000D0781" w:rsidP="000D0781">
      <w:pPr>
        <w:pStyle w:val="szdszveg"/>
      </w:pPr>
    </w:p>
    <w:p w14:paraId="4D050A68" w14:textId="77777777" w:rsidR="000D0781" w:rsidRDefault="000D0781" w:rsidP="000D0781">
      <w:pPr>
        <w:pStyle w:val="szdszveg"/>
        <w:numPr>
          <w:ilvl w:val="0"/>
          <w:numId w:val="24"/>
        </w:numPr>
      </w:pPr>
      <w:r>
        <w:t>felhasználói regisztrációra és bejelentkezésre,</w:t>
      </w:r>
    </w:p>
    <w:p w14:paraId="556D216E" w14:textId="77777777" w:rsidR="000D0781" w:rsidRDefault="000D0781" w:rsidP="000D0781">
      <w:pPr>
        <w:pStyle w:val="szdszveg"/>
        <w:numPr>
          <w:ilvl w:val="0"/>
          <w:numId w:val="24"/>
        </w:numPr>
      </w:pPr>
      <w:r>
        <w:t>képgaléria használatára és képfeltöltésre,</w:t>
      </w:r>
    </w:p>
    <w:p w14:paraId="56A85725" w14:textId="77777777" w:rsidR="000D0781" w:rsidRDefault="000D0781" w:rsidP="000D0781">
      <w:pPr>
        <w:pStyle w:val="szdszveg"/>
        <w:numPr>
          <w:ilvl w:val="0"/>
          <w:numId w:val="24"/>
        </w:numPr>
      </w:pPr>
      <w:r>
        <w:t>kapcsolatfelvételre,</w:t>
      </w:r>
    </w:p>
    <w:p w14:paraId="13240CA6" w14:textId="77777777" w:rsidR="000D0781" w:rsidRDefault="000D0781" w:rsidP="000D0781">
      <w:pPr>
        <w:pStyle w:val="szdszveg"/>
        <w:numPr>
          <w:ilvl w:val="0"/>
          <w:numId w:val="24"/>
        </w:numPr>
      </w:pPr>
      <w:r>
        <w:t>üzenetek kezelésére,</w:t>
      </w:r>
    </w:p>
    <w:p w14:paraId="6905E67D" w14:textId="77777777" w:rsidR="000D0781" w:rsidRDefault="000D0781" w:rsidP="000D0781">
      <w:pPr>
        <w:pStyle w:val="szdszveg"/>
        <w:numPr>
          <w:ilvl w:val="0"/>
          <w:numId w:val="24"/>
        </w:numPr>
      </w:pPr>
      <w:r>
        <w:t>valamint egy teljes CRUD rendszer használatára.</w:t>
      </w:r>
    </w:p>
    <w:p w14:paraId="22682D5E" w14:textId="77777777" w:rsidR="000D0781" w:rsidRDefault="000D0781" w:rsidP="000D0781">
      <w:pPr>
        <w:pStyle w:val="szdszveg"/>
      </w:pPr>
    </w:p>
    <w:p w14:paraId="6151C9CA" w14:textId="11A12E77" w:rsidR="000D0781" w:rsidRPr="000D0781" w:rsidRDefault="000D0781" w:rsidP="000D0781">
      <w:pPr>
        <w:pStyle w:val="szdszveg"/>
      </w:pPr>
      <w:r>
        <w:t>Az alkalmazás reszponzív kialakítású, HTML5 elemeket használ, és internetes tárhelyen is működőképes formában került publikálásra.</w:t>
      </w:r>
    </w:p>
    <w:p w14:paraId="1A7E29E8" w14:textId="27F2E27E" w:rsidR="00FE1039" w:rsidRDefault="00246C9E" w:rsidP="00BD001E">
      <w:pPr>
        <w:pStyle w:val="szdcmsorszmozatlan"/>
      </w:pPr>
      <w:bookmarkStart w:id="2" w:name="_Toc229088025"/>
      <w:r>
        <w:lastRenderedPageBreak/>
        <w:t xml:space="preserve">Az elkészült feladat </w:t>
      </w:r>
      <w:r w:rsidR="00E47750">
        <w:t>megtekinthetősége, adatai</w:t>
      </w:r>
      <w:bookmarkEnd w:id="2"/>
    </w:p>
    <w:p w14:paraId="11C66FB5" w14:textId="77777777" w:rsidR="00846BF2" w:rsidRDefault="00846BF2" w:rsidP="00846BF2">
      <w:pPr>
        <w:pStyle w:val="szdtblzatcm"/>
      </w:pPr>
      <w:r>
        <w:t>Projektfeladat résztvevőinek adatai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4020"/>
        <w:gridCol w:w="4036"/>
      </w:tblGrid>
      <w:tr w:rsidR="00846BF2" w14:paraId="3B0FF01D" w14:textId="77777777" w:rsidTr="00A63763">
        <w:tc>
          <w:tcPr>
            <w:tcW w:w="4020" w:type="dxa"/>
          </w:tcPr>
          <w:p w14:paraId="04B82A81" w14:textId="77777777" w:rsidR="00846BF2" w:rsidRDefault="00846BF2" w:rsidP="00DB46DF">
            <w:pPr>
              <w:pStyle w:val="szdtblzatfej"/>
            </w:pPr>
            <w:r>
              <w:t>Név</w:t>
            </w:r>
          </w:p>
        </w:tc>
        <w:tc>
          <w:tcPr>
            <w:tcW w:w="4036" w:type="dxa"/>
          </w:tcPr>
          <w:p w14:paraId="28435B3D" w14:textId="77777777" w:rsidR="00846BF2" w:rsidRDefault="00846BF2" w:rsidP="00DB46DF">
            <w:pPr>
              <w:pStyle w:val="szdtblzatfej"/>
            </w:pPr>
            <w:proofErr w:type="spellStart"/>
            <w:r>
              <w:t>Neptun</w:t>
            </w:r>
            <w:proofErr w:type="spellEnd"/>
            <w:r>
              <w:t>-kód</w:t>
            </w:r>
          </w:p>
        </w:tc>
      </w:tr>
      <w:tr w:rsidR="00846BF2" w14:paraId="073C265F" w14:textId="77777777" w:rsidTr="00A63763">
        <w:tc>
          <w:tcPr>
            <w:tcW w:w="4020" w:type="dxa"/>
          </w:tcPr>
          <w:p w14:paraId="6D7B6C86" w14:textId="5379A989" w:rsidR="00846BF2" w:rsidRDefault="00A63763" w:rsidP="00DB46DF">
            <w:pPr>
              <w:pStyle w:val="szdtblzat"/>
            </w:pPr>
            <w:r>
              <w:t>Flámis Géza Zsolt</w:t>
            </w:r>
          </w:p>
        </w:tc>
        <w:tc>
          <w:tcPr>
            <w:tcW w:w="4036" w:type="dxa"/>
          </w:tcPr>
          <w:p w14:paraId="32FF4D10" w14:textId="06EE82CF" w:rsidR="00846BF2" w:rsidRDefault="00A63763" w:rsidP="00DB46DF">
            <w:pPr>
              <w:pStyle w:val="szdtblzattrzs"/>
            </w:pPr>
            <w:r>
              <w:t>NGEK9N</w:t>
            </w:r>
          </w:p>
        </w:tc>
      </w:tr>
      <w:tr w:rsidR="00846BF2" w14:paraId="67855D62" w14:textId="77777777" w:rsidTr="00A63763">
        <w:tc>
          <w:tcPr>
            <w:tcW w:w="4020" w:type="dxa"/>
          </w:tcPr>
          <w:p w14:paraId="2998CFE6" w14:textId="68619C3F" w:rsidR="00846BF2" w:rsidRDefault="00A12DCB" w:rsidP="00DB46DF">
            <w:pPr>
              <w:pStyle w:val="szdtblzat"/>
            </w:pPr>
            <w:r>
              <w:t>N/A</w:t>
            </w:r>
          </w:p>
        </w:tc>
        <w:tc>
          <w:tcPr>
            <w:tcW w:w="4036" w:type="dxa"/>
          </w:tcPr>
          <w:p w14:paraId="666C65AC" w14:textId="34F00EB1" w:rsidR="00846BF2" w:rsidRDefault="00A12DCB" w:rsidP="00DB46DF">
            <w:pPr>
              <w:pStyle w:val="szdtblzattrzs"/>
            </w:pPr>
            <w:r>
              <w:t>N/A</w:t>
            </w:r>
          </w:p>
        </w:tc>
      </w:tr>
    </w:tbl>
    <w:p w14:paraId="016B7078" w14:textId="77777777" w:rsidR="00846BF2" w:rsidRDefault="00846BF2" w:rsidP="00846BF2">
      <w:pPr>
        <w:pStyle w:val="szdszveg"/>
      </w:pPr>
    </w:p>
    <w:p w14:paraId="1D4ADD62" w14:textId="7AF09F8B" w:rsidR="00846BF2" w:rsidRDefault="00846BF2" w:rsidP="00846BF2">
      <w:pPr>
        <w:pStyle w:val="szdtblzatcm"/>
      </w:pPr>
      <w:r>
        <w:t>Általános adatok</w:t>
      </w:r>
    </w:p>
    <w:tbl>
      <w:tblPr>
        <w:tblStyle w:val="Rcsostblzat"/>
        <w:tblW w:w="8080" w:type="dxa"/>
        <w:tblInd w:w="704" w:type="dxa"/>
        <w:tblLook w:val="04A0" w:firstRow="1" w:lastRow="0" w:firstColumn="1" w:lastColumn="0" w:noHBand="0" w:noVBand="1"/>
      </w:tblPr>
      <w:tblGrid>
        <w:gridCol w:w="4388"/>
        <w:gridCol w:w="3692"/>
      </w:tblGrid>
      <w:tr w:rsidR="00846BF2" w14:paraId="2A3038AD" w14:textId="77777777" w:rsidTr="00846BF2">
        <w:tc>
          <w:tcPr>
            <w:tcW w:w="4388" w:type="dxa"/>
          </w:tcPr>
          <w:p w14:paraId="7B078E61" w14:textId="720875A5" w:rsidR="00846BF2" w:rsidRDefault="00846BF2" w:rsidP="00846BF2">
            <w:pPr>
              <w:pStyle w:val="szdtblzat"/>
            </w:pPr>
            <w:r>
              <w:t>Weboldal URL</w:t>
            </w:r>
          </w:p>
        </w:tc>
        <w:tc>
          <w:tcPr>
            <w:tcW w:w="3692" w:type="dxa"/>
          </w:tcPr>
          <w:p w14:paraId="6BEE25E2" w14:textId="28E72E41" w:rsidR="00846BF2" w:rsidRDefault="001E214B" w:rsidP="00846BF2">
            <w:pPr>
              <w:pStyle w:val="szdtblzattrzs"/>
            </w:pPr>
            <w:hyperlink r:id="rId12" w:history="1">
              <w:r>
                <w:rPr>
                  <w:rStyle w:val="Hiperhivatkozs"/>
                </w:rPr>
                <w:t>http://ngek9n.nhely.hu/</w:t>
              </w:r>
            </w:hyperlink>
          </w:p>
        </w:tc>
      </w:tr>
      <w:tr w:rsidR="00846BF2" w14:paraId="769D84C7" w14:textId="77777777" w:rsidTr="00846BF2">
        <w:tc>
          <w:tcPr>
            <w:tcW w:w="4388" w:type="dxa"/>
          </w:tcPr>
          <w:p w14:paraId="16FB1C24" w14:textId="166F9D94" w:rsidR="00846BF2" w:rsidRDefault="00846BF2" w:rsidP="00846BF2">
            <w:pPr>
              <w:pStyle w:val="szdtblzat"/>
            </w:pPr>
            <w:proofErr w:type="spellStart"/>
            <w:r w:rsidRPr="00E47750">
              <w:t>Github</w:t>
            </w:r>
            <w:proofErr w:type="spellEnd"/>
            <w:r w:rsidRPr="00E47750">
              <w:t xml:space="preserve"> oldal URL</w:t>
            </w:r>
          </w:p>
        </w:tc>
        <w:tc>
          <w:tcPr>
            <w:tcW w:w="3692" w:type="dxa"/>
          </w:tcPr>
          <w:p w14:paraId="3A735C02" w14:textId="38F424D9" w:rsidR="00846BF2" w:rsidRDefault="00A12DCB" w:rsidP="00846BF2">
            <w:pPr>
              <w:pStyle w:val="szdtblzattrzs"/>
            </w:pPr>
            <w:hyperlink r:id="rId13" w:history="1">
              <w:r>
                <w:rPr>
                  <w:rStyle w:val="Hiperhivatkozs"/>
                </w:rPr>
                <w:t>N/A</w:t>
              </w:r>
            </w:hyperlink>
          </w:p>
        </w:tc>
      </w:tr>
    </w:tbl>
    <w:p w14:paraId="7C2587E3" w14:textId="77777777" w:rsidR="00846BF2" w:rsidRPr="00846BF2" w:rsidRDefault="00846BF2" w:rsidP="00846BF2">
      <w:pPr>
        <w:pStyle w:val="szdszveg"/>
      </w:pPr>
    </w:p>
    <w:p w14:paraId="1970C0E4" w14:textId="25FFF4F1" w:rsidR="007A6C1F" w:rsidRPr="007A6C1F" w:rsidRDefault="007A6C1F" w:rsidP="007A6C1F">
      <w:pPr>
        <w:pStyle w:val="szdtblzatcm"/>
      </w:pPr>
      <w:r>
        <w:t>FTP kapcsolat adatai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4048"/>
        <w:gridCol w:w="4008"/>
      </w:tblGrid>
      <w:tr w:rsidR="007A6C1F" w14:paraId="18FD72C5" w14:textId="77777777" w:rsidTr="007A6C1F">
        <w:tc>
          <w:tcPr>
            <w:tcW w:w="4388" w:type="dxa"/>
          </w:tcPr>
          <w:p w14:paraId="3F3FD093" w14:textId="208C50B7" w:rsidR="007A6C1F" w:rsidRDefault="007A6C1F" w:rsidP="007A6C1F">
            <w:pPr>
              <w:pStyle w:val="szdtblzat"/>
            </w:pPr>
            <w:r>
              <w:t>FTP kapcsolódás címe</w:t>
            </w:r>
          </w:p>
        </w:tc>
        <w:tc>
          <w:tcPr>
            <w:tcW w:w="4388" w:type="dxa"/>
          </w:tcPr>
          <w:p w14:paraId="0E316BB3" w14:textId="54845280" w:rsidR="007A6C1F" w:rsidRDefault="00EA1B9B" w:rsidP="007A6C1F">
            <w:pPr>
              <w:pStyle w:val="szdtblzattrzs"/>
            </w:pPr>
            <w:r w:rsidRPr="00EA1B9B">
              <w:t>f5.nethely.hu</w:t>
            </w:r>
          </w:p>
        </w:tc>
      </w:tr>
      <w:tr w:rsidR="007A6C1F" w14:paraId="47837302" w14:textId="77777777" w:rsidTr="007A6C1F">
        <w:tc>
          <w:tcPr>
            <w:tcW w:w="4388" w:type="dxa"/>
          </w:tcPr>
          <w:p w14:paraId="4E28A0A5" w14:textId="5C0E27E6" w:rsidR="007A6C1F" w:rsidRDefault="007A6C1F" w:rsidP="007A6C1F">
            <w:pPr>
              <w:pStyle w:val="szdtblzat"/>
            </w:pPr>
            <w:r w:rsidRPr="00E47750">
              <w:t>FTP felhasználónév</w:t>
            </w:r>
          </w:p>
        </w:tc>
        <w:tc>
          <w:tcPr>
            <w:tcW w:w="4388" w:type="dxa"/>
          </w:tcPr>
          <w:p w14:paraId="07A7B2CF" w14:textId="76EBC958" w:rsidR="007A6C1F" w:rsidRDefault="003236FE" w:rsidP="007A6C1F">
            <w:pPr>
              <w:pStyle w:val="szdtblzattrzs"/>
            </w:pPr>
            <w:r w:rsidRPr="003236FE">
              <w:t>ngek9n</w:t>
            </w:r>
          </w:p>
        </w:tc>
      </w:tr>
      <w:tr w:rsidR="007A6C1F" w14:paraId="20689D2F" w14:textId="77777777" w:rsidTr="007A6C1F">
        <w:tc>
          <w:tcPr>
            <w:tcW w:w="4388" w:type="dxa"/>
          </w:tcPr>
          <w:p w14:paraId="18DFFC54" w14:textId="53FA914D" w:rsidR="007A6C1F" w:rsidRDefault="007A6C1F" w:rsidP="007A6C1F">
            <w:pPr>
              <w:pStyle w:val="szdtblzat"/>
            </w:pPr>
            <w:r w:rsidRPr="00E47750">
              <w:t>FTP jelszó</w:t>
            </w:r>
          </w:p>
        </w:tc>
        <w:tc>
          <w:tcPr>
            <w:tcW w:w="4388" w:type="dxa"/>
          </w:tcPr>
          <w:p w14:paraId="63DFEBDE" w14:textId="64A5EED7" w:rsidR="007A6C1F" w:rsidRDefault="003236FE" w:rsidP="007A6C1F">
            <w:pPr>
              <w:pStyle w:val="szdtblzattrzs"/>
            </w:pPr>
            <w:r w:rsidRPr="003236FE">
              <w:t>Ngek9n2026!</w:t>
            </w:r>
          </w:p>
        </w:tc>
      </w:tr>
    </w:tbl>
    <w:p w14:paraId="2C15A100" w14:textId="77777777" w:rsidR="007A6C1F" w:rsidRDefault="007A6C1F" w:rsidP="002D35FE">
      <w:pPr>
        <w:pStyle w:val="szdszakirodalom"/>
        <w:numPr>
          <w:ilvl w:val="0"/>
          <w:numId w:val="0"/>
        </w:numPr>
        <w:ind w:left="720" w:hanging="360"/>
      </w:pPr>
    </w:p>
    <w:p w14:paraId="4080A973" w14:textId="06F51269" w:rsidR="00246C9E" w:rsidRDefault="007F77B1" w:rsidP="00C33A07">
      <w:pPr>
        <w:pStyle w:val="szdcmsor1"/>
      </w:pPr>
      <w:bookmarkStart w:id="3" w:name="_Toc229088026"/>
      <w:r w:rsidRPr="007F77B1">
        <w:lastRenderedPageBreak/>
        <w:t>Front-</w:t>
      </w:r>
      <w:proofErr w:type="spellStart"/>
      <w:r w:rsidRPr="007F77B1">
        <w:t>controller</w:t>
      </w:r>
      <w:proofErr w:type="spellEnd"/>
      <w:r w:rsidRPr="007F77B1">
        <w:t xml:space="preserve"> tervezési minta és projektfelépítés</w:t>
      </w:r>
      <w:bookmarkEnd w:id="3"/>
    </w:p>
    <w:p w14:paraId="25E92E73" w14:textId="665D1052" w:rsidR="00E34DCD" w:rsidRDefault="007F77B1" w:rsidP="005B5E55">
      <w:pPr>
        <w:pStyle w:val="szdszveg"/>
      </w:pPr>
      <w:r w:rsidRPr="007F77B1">
        <w:t>A beadandó elkészítése során a gyakorlaton megismert „PHP – Front-</w:t>
      </w:r>
      <w:proofErr w:type="spellStart"/>
      <w:r w:rsidRPr="007F77B1">
        <w:t>controller</w:t>
      </w:r>
      <w:proofErr w:type="spellEnd"/>
      <w:r w:rsidRPr="007F77B1">
        <w:t xml:space="preserve"> tervezési minta =&gt; 2. Megoldás” alapjait használtam fel, majd ezt fejlesztettem tovább az aktuális követelményeknek megfelelően</w:t>
      </w:r>
      <w:r w:rsidR="00CB2A41">
        <w:t>.</w:t>
      </w:r>
      <w:r>
        <w:t xml:space="preserve"> </w:t>
      </w:r>
      <w:r w:rsidRPr="007F77B1">
        <w:t>A Front-</w:t>
      </w:r>
      <w:proofErr w:type="spellStart"/>
      <w:r w:rsidRPr="007F77B1">
        <w:t>controller</w:t>
      </w:r>
      <w:proofErr w:type="spellEnd"/>
      <w:r w:rsidRPr="007F77B1">
        <w:t xml:space="preserve"> minta lényege, hogy az alkalmazás minden kérése egy központi belépési ponton keresztül kerül feldolgozásra. A projektben ezt a szerepet az </w:t>
      </w:r>
      <w:proofErr w:type="spellStart"/>
      <w:r w:rsidRPr="007F77B1">
        <w:rPr>
          <w:b/>
          <w:bCs/>
        </w:rPr>
        <w:t>index.php</w:t>
      </w:r>
      <w:proofErr w:type="spellEnd"/>
      <w:r w:rsidRPr="007F77B1">
        <w:t xml:space="preserve"> fájl tölti be.</w:t>
      </w:r>
    </w:p>
    <w:p w14:paraId="5A489D8F" w14:textId="36C4FF94" w:rsidR="00CB2A41" w:rsidRDefault="007F77B1" w:rsidP="000758AB">
      <w:pPr>
        <w:pStyle w:val="szdcmsor2"/>
      </w:pPr>
      <w:bookmarkStart w:id="4" w:name="_Toc229088027"/>
      <w:r w:rsidRPr="007F77B1">
        <w:t>A projekt felépítése</w:t>
      </w:r>
      <w:r w:rsidR="00CB2A41" w:rsidRPr="00CB2A41">
        <w:t>:</w:t>
      </w:r>
      <w:bookmarkEnd w:id="4"/>
    </w:p>
    <w:p w14:paraId="1F5E5478" w14:textId="77777777" w:rsidR="007F77B1" w:rsidRPr="007F77B1" w:rsidRDefault="007F77B1" w:rsidP="007F77B1">
      <w:pPr>
        <w:pStyle w:val="szdszveg"/>
      </w:pPr>
      <w:r w:rsidRPr="007F77B1">
        <w:t>Az alkalmazás több elkülönített mappából áll: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924"/>
      </w:tblGrid>
      <w:tr w:rsidR="007F77B1" w:rsidRPr="007F77B1" w14:paraId="19368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B4C2D" w14:textId="77777777" w:rsidR="007F77B1" w:rsidRPr="007F77B1" w:rsidRDefault="007F77B1" w:rsidP="007F77B1">
            <w:pPr>
              <w:pStyle w:val="szdszveg"/>
              <w:rPr>
                <w:b/>
                <w:bCs/>
              </w:rPr>
            </w:pPr>
            <w:r w:rsidRPr="007F77B1">
              <w:rPr>
                <w:b/>
                <w:bCs/>
              </w:rPr>
              <w:t>Mappa</w:t>
            </w:r>
          </w:p>
        </w:tc>
        <w:tc>
          <w:tcPr>
            <w:tcW w:w="0" w:type="auto"/>
            <w:vAlign w:val="center"/>
            <w:hideMark/>
          </w:tcPr>
          <w:p w14:paraId="7805FFE2" w14:textId="77777777" w:rsidR="007F77B1" w:rsidRPr="007F77B1" w:rsidRDefault="007F77B1" w:rsidP="007F77B1">
            <w:pPr>
              <w:pStyle w:val="szdszveg"/>
              <w:rPr>
                <w:b/>
                <w:bCs/>
              </w:rPr>
            </w:pPr>
            <w:r w:rsidRPr="007F77B1">
              <w:rPr>
                <w:b/>
                <w:bCs/>
              </w:rPr>
              <w:t>Funkció</w:t>
            </w:r>
          </w:p>
        </w:tc>
      </w:tr>
      <w:tr w:rsidR="007F77B1" w:rsidRPr="007F77B1" w14:paraId="7E34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4A6B" w14:textId="77777777" w:rsidR="007F77B1" w:rsidRPr="007F77B1" w:rsidRDefault="007F77B1" w:rsidP="007F77B1">
            <w:pPr>
              <w:pStyle w:val="szdszveg"/>
            </w:pPr>
            <w:proofErr w:type="spellStart"/>
            <w:r w:rsidRPr="007F77B1">
              <w:t>includes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9BF17" w14:textId="77777777" w:rsidR="007F77B1" w:rsidRPr="007F77B1" w:rsidRDefault="007F77B1" w:rsidP="007F77B1">
            <w:pPr>
              <w:pStyle w:val="szdszveg"/>
            </w:pPr>
            <w:r w:rsidRPr="007F77B1">
              <w:t>konfigurációs és adatbázis kapcsolódási fájlok</w:t>
            </w:r>
          </w:p>
        </w:tc>
      </w:tr>
      <w:tr w:rsidR="007F77B1" w:rsidRPr="007F77B1" w14:paraId="4959C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57F9" w14:textId="77777777" w:rsidR="007F77B1" w:rsidRPr="007F77B1" w:rsidRDefault="007F77B1" w:rsidP="007F77B1">
            <w:pPr>
              <w:pStyle w:val="szdszveg"/>
            </w:pPr>
            <w:proofErr w:type="spellStart"/>
            <w:r w:rsidRPr="007F77B1">
              <w:t>logicals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2C419" w14:textId="77777777" w:rsidR="007F77B1" w:rsidRPr="007F77B1" w:rsidRDefault="007F77B1" w:rsidP="007F77B1">
            <w:pPr>
              <w:pStyle w:val="szdszveg"/>
            </w:pPr>
            <w:r w:rsidRPr="007F77B1">
              <w:t>üzleti logika, belépés, regisztráció</w:t>
            </w:r>
          </w:p>
        </w:tc>
      </w:tr>
      <w:tr w:rsidR="007F77B1" w:rsidRPr="007F77B1" w14:paraId="1A5B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F34C" w14:textId="77777777" w:rsidR="007F77B1" w:rsidRPr="007F77B1" w:rsidRDefault="007F77B1" w:rsidP="007F77B1">
            <w:pPr>
              <w:pStyle w:val="szdszveg"/>
            </w:pPr>
            <w:proofErr w:type="spellStart"/>
            <w:r w:rsidRPr="007F77B1">
              <w:t>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D72D6" w14:textId="77777777" w:rsidR="007F77B1" w:rsidRPr="007F77B1" w:rsidRDefault="007F77B1" w:rsidP="007F77B1">
            <w:pPr>
              <w:pStyle w:val="szdszveg"/>
            </w:pPr>
            <w:r w:rsidRPr="007F77B1">
              <w:t>az oldalak megjelenítése</w:t>
            </w:r>
          </w:p>
        </w:tc>
      </w:tr>
      <w:tr w:rsidR="007F77B1" w:rsidRPr="007F77B1" w14:paraId="6D08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3DF0" w14:textId="77777777" w:rsidR="007F77B1" w:rsidRPr="007F77B1" w:rsidRDefault="007F77B1" w:rsidP="007F77B1">
            <w:pPr>
              <w:pStyle w:val="szdszveg"/>
            </w:pPr>
            <w:proofErr w:type="spellStart"/>
            <w:r w:rsidRPr="007F77B1">
              <w:t>styles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8EA11" w14:textId="77777777" w:rsidR="007F77B1" w:rsidRPr="007F77B1" w:rsidRDefault="007F77B1" w:rsidP="007F77B1">
            <w:pPr>
              <w:pStyle w:val="szdszveg"/>
            </w:pPr>
            <w:r w:rsidRPr="007F77B1">
              <w:t>CSS stíluslapok</w:t>
            </w:r>
          </w:p>
        </w:tc>
      </w:tr>
      <w:tr w:rsidR="007F77B1" w:rsidRPr="007F77B1" w14:paraId="18CE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ECA8" w14:textId="77777777" w:rsidR="007F77B1" w:rsidRPr="007F77B1" w:rsidRDefault="007F77B1" w:rsidP="007F77B1">
            <w:pPr>
              <w:pStyle w:val="szdszveg"/>
            </w:pPr>
            <w:proofErr w:type="spellStart"/>
            <w:r w:rsidRPr="007F77B1">
              <w:t>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5DA8C" w14:textId="77777777" w:rsidR="007F77B1" w:rsidRPr="007F77B1" w:rsidRDefault="007F77B1" w:rsidP="007F77B1">
            <w:pPr>
              <w:pStyle w:val="szdszveg"/>
            </w:pPr>
            <w:r w:rsidRPr="007F77B1">
              <w:t>képgaléria és feltöltött képek</w:t>
            </w:r>
          </w:p>
        </w:tc>
      </w:tr>
      <w:tr w:rsidR="007F77B1" w:rsidRPr="007F77B1" w14:paraId="6D964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C649" w14:textId="77777777" w:rsidR="007F77B1" w:rsidRPr="007F77B1" w:rsidRDefault="007F77B1" w:rsidP="007F77B1">
            <w:pPr>
              <w:pStyle w:val="szdszveg"/>
            </w:pPr>
            <w:proofErr w:type="spellStart"/>
            <w:r w:rsidRPr="007F77B1">
              <w:t>videos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EABEC" w14:textId="77777777" w:rsidR="007F77B1" w:rsidRPr="007F77B1" w:rsidRDefault="007F77B1" w:rsidP="007F77B1">
            <w:pPr>
              <w:pStyle w:val="szdszveg"/>
            </w:pPr>
            <w:r w:rsidRPr="007F77B1">
              <w:t>saját videófájlok</w:t>
            </w:r>
          </w:p>
        </w:tc>
      </w:tr>
    </w:tbl>
    <w:p w14:paraId="396A8F42" w14:textId="77777777" w:rsidR="007F77B1" w:rsidRPr="007F77B1" w:rsidRDefault="007F77B1" w:rsidP="007F77B1">
      <w:pPr>
        <w:pStyle w:val="szdszveg"/>
      </w:pPr>
      <w:r w:rsidRPr="007F77B1">
        <w:t>A projekt felépítése lehetővé teszi:</w:t>
      </w:r>
    </w:p>
    <w:p w14:paraId="4806B3D0" w14:textId="77432576" w:rsidR="007F77B1" w:rsidRPr="007F77B1" w:rsidRDefault="007F77B1" w:rsidP="007F77B1">
      <w:pPr>
        <w:pStyle w:val="szdszveg"/>
        <w:numPr>
          <w:ilvl w:val="0"/>
          <w:numId w:val="25"/>
        </w:numPr>
      </w:pPr>
      <w:r w:rsidRPr="007F77B1">
        <w:t xml:space="preserve">az átlátható fejlesztést </w:t>
      </w:r>
    </w:p>
    <w:p w14:paraId="442D0E6D" w14:textId="660123E4" w:rsidR="007F77B1" w:rsidRPr="007F77B1" w:rsidRDefault="007F77B1" w:rsidP="007F77B1">
      <w:pPr>
        <w:pStyle w:val="szdszveg"/>
        <w:numPr>
          <w:ilvl w:val="0"/>
          <w:numId w:val="25"/>
        </w:numPr>
      </w:pPr>
      <w:r w:rsidRPr="007F77B1">
        <w:t xml:space="preserve">a könnyebb karbantarthatóságot </w:t>
      </w:r>
    </w:p>
    <w:p w14:paraId="0F8F399A" w14:textId="54CABDC4" w:rsidR="007F77B1" w:rsidRDefault="007F77B1" w:rsidP="007F77B1">
      <w:pPr>
        <w:pStyle w:val="szdszveg"/>
        <w:numPr>
          <w:ilvl w:val="0"/>
          <w:numId w:val="25"/>
        </w:numPr>
      </w:pPr>
      <w:r w:rsidRPr="007F77B1">
        <w:t>valamint a moduláris bővíthetőséget</w:t>
      </w:r>
    </w:p>
    <w:p w14:paraId="454157A8" w14:textId="3AF26AC1" w:rsidR="00D46A87" w:rsidRPr="007F77B1" w:rsidRDefault="00D46A87" w:rsidP="00D46A87">
      <w:pPr>
        <w:pStyle w:val="szdcmsor2"/>
      </w:pPr>
      <w:bookmarkStart w:id="5" w:name="_Toc229088028"/>
      <w:r>
        <w:t>Központi vezérlés</w:t>
      </w:r>
      <w:bookmarkEnd w:id="5"/>
    </w:p>
    <w:p w14:paraId="0F666AB3" w14:textId="77777777" w:rsidR="00D46A87" w:rsidRDefault="00D46A87" w:rsidP="00D46A87">
      <w:pPr>
        <w:pStyle w:val="szdszveg"/>
      </w:pPr>
      <w:r>
        <w:t xml:space="preserve">Az </w:t>
      </w:r>
      <w:proofErr w:type="spellStart"/>
      <w:r w:rsidRPr="00D46A87">
        <w:rPr>
          <w:b/>
          <w:bCs/>
        </w:rPr>
        <w:t>index.php</w:t>
      </w:r>
      <w:proofErr w:type="spellEnd"/>
      <w:r>
        <w:t xml:space="preserve"> fájl végzi:</w:t>
      </w:r>
    </w:p>
    <w:p w14:paraId="1EDD3C1E" w14:textId="77777777" w:rsidR="00D46A87" w:rsidRDefault="00D46A87" w:rsidP="00D46A87">
      <w:pPr>
        <w:pStyle w:val="szdszveg"/>
        <w:numPr>
          <w:ilvl w:val="0"/>
          <w:numId w:val="26"/>
        </w:numPr>
      </w:pPr>
      <w:r>
        <w:t>az oldalak betöltését,</w:t>
      </w:r>
    </w:p>
    <w:p w14:paraId="285808A4" w14:textId="77777777" w:rsidR="00D46A87" w:rsidRDefault="00D46A87" w:rsidP="00D46A87">
      <w:pPr>
        <w:pStyle w:val="szdszveg"/>
        <w:numPr>
          <w:ilvl w:val="0"/>
          <w:numId w:val="26"/>
        </w:numPr>
      </w:pPr>
      <w:r>
        <w:t>a menürendszer kezelését,</w:t>
      </w:r>
    </w:p>
    <w:p w14:paraId="545048D4" w14:textId="77777777" w:rsidR="00D46A87" w:rsidRDefault="00D46A87" w:rsidP="00D46A87">
      <w:pPr>
        <w:pStyle w:val="szdszveg"/>
        <w:numPr>
          <w:ilvl w:val="0"/>
          <w:numId w:val="26"/>
        </w:numPr>
      </w:pPr>
      <w:r>
        <w:t>valamint a felhasználói munkamenet (session) kezelését.</w:t>
      </w:r>
    </w:p>
    <w:p w14:paraId="40F27D83" w14:textId="1A974480" w:rsidR="0077473D" w:rsidRDefault="00D46A87" w:rsidP="0077473D">
      <w:pPr>
        <w:pStyle w:val="szdszveg"/>
      </w:pPr>
      <w:r>
        <w:t xml:space="preserve">A rendszer a </w:t>
      </w:r>
      <w:proofErr w:type="spellStart"/>
      <w:r w:rsidRPr="00D46A87">
        <w:rPr>
          <w:b/>
          <w:bCs/>
        </w:rPr>
        <w:t>config.inc.php</w:t>
      </w:r>
      <w:proofErr w:type="spellEnd"/>
      <w:r>
        <w:t xml:space="preserve"> fájlban definiált útvonalak alapján dönti el, hogy melyik oldal jelenjen meg.</w:t>
      </w:r>
    </w:p>
    <w:p w14:paraId="0233DC4E" w14:textId="77777777" w:rsidR="0077473D" w:rsidRDefault="0077473D" w:rsidP="0077473D">
      <w:pPr>
        <w:pStyle w:val="szdszveg"/>
      </w:pPr>
      <w:r>
        <w:br w:type="column"/>
      </w:r>
    </w:p>
    <w:p w14:paraId="72035FDE" w14:textId="3AC6527E" w:rsidR="00656E5F" w:rsidRDefault="00656E5F" w:rsidP="00656E5F">
      <w:pPr>
        <w:pStyle w:val="szdcmsor2"/>
      </w:pPr>
      <w:bookmarkStart w:id="6" w:name="_Toc229088029"/>
      <w:r>
        <w:t>Adatbázis kapcsolat</w:t>
      </w:r>
      <w:bookmarkEnd w:id="6"/>
    </w:p>
    <w:p w14:paraId="434FB8C1" w14:textId="3FE8747E" w:rsidR="005803D4" w:rsidRPr="005803D4" w:rsidRDefault="005803D4" w:rsidP="005803D4">
      <w:pPr>
        <w:pStyle w:val="szdszveg"/>
      </w:pPr>
      <w:r w:rsidRPr="005803D4">
        <w:t xml:space="preserve">A projektben központi adatbázis kapcsolatot alkalmaztam az </w:t>
      </w:r>
      <w:proofErr w:type="spellStart"/>
      <w:r w:rsidRPr="005803D4">
        <w:rPr>
          <w:b/>
          <w:bCs/>
        </w:rPr>
        <w:t>includes</w:t>
      </w:r>
      <w:proofErr w:type="spellEnd"/>
      <w:r w:rsidRPr="005803D4">
        <w:rPr>
          <w:b/>
          <w:bCs/>
        </w:rPr>
        <w:t>/</w:t>
      </w:r>
      <w:proofErr w:type="spellStart"/>
      <w:r w:rsidRPr="005803D4">
        <w:rPr>
          <w:b/>
          <w:bCs/>
        </w:rPr>
        <w:t>db.inc.php</w:t>
      </w:r>
      <w:proofErr w:type="spellEnd"/>
      <w:r w:rsidRPr="005803D4">
        <w:t xml:space="preserve"> fájl segítségével. Ez lehetővé teszi, hogy az adatbázis kapcsolódási adatokat csak egyetlen helyen kelljen módosítani.</w:t>
      </w:r>
    </w:p>
    <w:p w14:paraId="646F8DB1" w14:textId="70CB8045" w:rsidR="005803D4" w:rsidRPr="005803D4" w:rsidRDefault="0077473D" w:rsidP="005803D4">
      <w:pPr>
        <w:pStyle w:val="szdszveg"/>
      </w:pPr>
      <w:r>
        <w:t>K</w:t>
      </w:r>
      <w:r w:rsidR="005803D4" w:rsidRPr="005803D4">
        <w:t>özponti PDO kapcsolat</w:t>
      </w:r>
      <w:r w:rsidR="00850704">
        <w:t xml:space="preserve"> (1. ábra)</w:t>
      </w:r>
      <w:r w:rsidR="005803D4" w:rsidRPr="005803D4">
        <w:t>:</w:t>
      </w:r>
    </w:p>
    <w:p w14:paraId="3A00180F" w14:textId="2AE98AA4" w:rsidR="005803D4" w:rsidRDefault="005803D4" w:rsidP="005803D4">
      <w:pPr>
        <w:pStyle w:val="szdbra"/>
      </w:pPr>
      <w:r w:rsidRPr="005803D4">
        <w:rPr>
          <w:noProof/>
        </w:rPr>
        <w:drawing>
          <wp:inline distT="0" distB="0" distL="0" distR="0" wp14:anchorId="5C788154" wp14:editId="160665DC">
            <wp:extent cx="4610743" cy="2448267"/>
            <wp:effectExtent l="0" t="0" r="0" b="9525"/>
            <wp:docPr id="9237415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1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EFAE" w14:textId="1051FD42" w:rsidR="0070429B" w:rsidRPr="0070429B" w:rsidRDefault="00B60B14" w:rsidP="00B405B5">
      <w:pPr>
        <w:pStyle w:val="szdbracm"/>
      </w:pPr>
      <w:r>
        <w:t xml:space="preserve">1. ábra </w:t>
      </w:r>
      <w:r w:rsidR="00850704">
        <w:t>Adatbázis kapcsolat</w:t>
      </w:r>
    </w:p>
    <w:p w14:paraId="005F3FC8" w14:textId="5EB74798" w:rsidR="00F604B4" w:rsidRDefault="0077473D" w:rsidP="00F604B4">
      <w:pPr>
        <w:pStyle w:val="szdcmsor1"/>
      </w:pPr>
      <w:bookmarkStart w:id="7" w:name="_Toc229088030"/>
      <w:r>
        <w:lastRenderedPageBreak/>
        <w:t>Reszponzív tervezés</w:t>
      </w:r>
      <w:bookmarkEnd w:id="7"/>
    </w:p>
    <w:p w14:paraId="4E3F2771" w14:textId="403DDCAD" w:rsidR="0023622B" w:rsidRDefault="0077473D" w:rsidP="0023622B">
      <w:pPr>
        <w:pStyle w:val="szdszveg"/>
      </w:pPr>
      <w:r w:rsidRPr="0077473D">
        <w:t>Az alkalmazás kialakítása során fontos szempont volt, hogy az oldal különböző képernyőméreteken is megfelelően használható legyen. Ennek érdekében reszponzív webdesign technikákat alkalmaztam</w:t>
      </w:r>
      <w:r w:rsidR="00716720">
        <w:t>.</w:t>
      </w:r>
    </w:p>
    <w:p w14:paraId="71D08440" w14:textId="77777777" w:rsidR="0077473D" w:rsidRDefault="0077473D" w:rsidP="0077473D">
      <w:pPr>
        <w:pStyle w:val="szdszveg"/>
      </w:pPr>
      <w:r>
        <w:t>A reszponzív kialakítás lehetővé teszi, hogy:</w:t>
      </w:r>
    </w:p>
    <w:p w14:paraId="17E2C7B7" w14:textId="77777777" w:rsidR="0077473D" w:rsidRDefault="0077473D" w:rsidP="0077473D">
      <w:pPr>
        <w:pStyle w:val="szdszveg"/>
        <w:numPr>
          <w:ilvl w:val="0"/>
          <w:numId w:val="27"/>
        </w:numPr>
      </w:pPr>
      <w:r>
        <w:t>az oldal mobiltelefonon,</w:t>
      </w:r>
    </w:p>
    <w:p w14:paraId="72146B2E" w14:textId="77777777" w:rsidR="0077473D" w:rsidRDefault="0077473D" w:rsidP="0077473D">
      <w:pPr>
        <w:pStyle w:val="szdszveg"/>
        <w:numPr>
          <w:ilvl w:val="0"/>
          <w:numId w:val="27"/>
        </w:numPr>
      </w:pPr>
      <w:r>
        <w:t>tableten,</w:t>
      </w:r>
    </w:p>
    <w:p w14:paraId="7A7951C7" w14:textId="1460AA4A" w:rsidR="0077473D" w:rsidRDefault="0077473D" w:rsidP="0077473D">
      <w:pPr>
        <w:pStyle w:val="szdszveg"/>
        <w:numPr>
          <w:ilvl w:val="0"/>
          <w:numId w:val="27"/>
        </w:numPr>
      </w:pPr>
      <w:r>
        <w:t>valamint asztali számítógépen is megfelelően jelenjen meg.</w:t>
      </w:r>
    </w:p>
    <w:p w14:paraId="3493A6BB" w14:textId="234B4238" w:rsidR="00716720" w:rsidRDefault="00EF2E9F" w:rsidP="00716720">
      <w:pPr>
        <w:pStyle w:val="szdcmsor2"/>
      </w:pPr>
      <w:bookmarkStart w:id="8" w:name="_Toc229088031"/>
      <w:r>
        <w:t>Technikai megvalósítás</w:t>
      </w:r>
      <w:bookmarkEnd w:id="8"/>
    </w:p>
    <w:p w14:paraId="55127710" w14:textId="054DF1C5" w:rsidR="00EF2E9F" w:rsidRDefault="00EF2E9F" w:rsidP="00EF2E9F">
      <w:pPr>
        <w:pStyle w:val="szdszveg"/>
      </w:pPr>
      <w:r>
        <w:t>A projektben a reszponzív működéshez:</w:t>
      </w:r>
    </w:p>
    <w:p w14:paraId="6A4FDFBC" w14:textId="77777777" w:rsidR="00EF2E9F" w:rsidRDefault="00EF2E9F" w:rsidP="00EF2E9F">
      <w:pPr>
        <w:pStyle w:val="szdszveg"/>
        <w:numPr>
          <w:ilvl w:val="0"/>
          <w:numId w:val="28"/>
        </w:numPr>
      </w:pPr>
      <w:r>
        <w:t>rugalmas elrendezést,</w:t>
      </w:r>
    </w:p>
    <w:p w14:paraId="15471008" w14:textId="77777777" w:rsidR="00EF2E9F" w:rsidRDefault="00EF2E9F" w:rsidP="00EF2E9F">
      <w:pPr>
        <w:pStyle w:val="szdszveg"/>
        <w:numPr>
          <w:ilvl w:val="0"/>
          <w:numId w:val="28"/>
        </w:numPr>
      </w:pPr>
      <w:r>
        <w:t>százalékos szélességeket,</w:t>
      </w:r>
    </w:p>
    <w:p w14:paraId="623EC97D" w14:textId="77777777" w:rsidR="00EF2E9F" w:rsidRDefault="00EF2E9F" w:rsidP="00EF2E9F">
      <w:pPr>
        <w:pStyle w:val="szdszveg"/>
        <w:numPr>
          <w:ilvl w:val="0"/>
          <w:numId w:val="28"/>
        </w:numPr>
      </w:pPr>
      <w:proofErr w:type="spellStart"/>
      <w:r>
        <w:t>flexbox</w:t>
      </w:r>
      <w:proofErr w:type="spellEnd"/>
      <w:r>
        <w:t xml:space="preserve"> elrendezést,</w:t>
      </w:r>
    </w:p>
    <w:p w14:paraId="1DC49E4C" w14:textId="77777777" w:rsidR="00EF2E9F" w:rsidRDefault="00EF2E9F" w:rsidP="00EF2E9F">
      <w:pPr>
        <w:pStyle w:val="szdszveg"/>
        <w:numPr>
          <w:ilvl w:val="0"/>
          <w:numId w:val="28"/>
        </w:numPr>
      </w:pPr>
      <w:r>
        <w:t>valamint média lekérdezéseket (@media) használtam.</w:t>
      </w:r>
    </w:p>
    <w:p w14:paraId="513D6742" w14:textId="73AD3F38" w:rsidR="00EF2E9F" w:rsidRDefault="00EF2E9F" w:rsidP="00EF2E9F">
      <w:pPr>
        <w:pStyle w:val="szdszveg"/>
      </w:pPr>
      <w:r>
        <w:t>A menürendszer és a tartalmi elemek kisebb képernyőn automatikusan egymás alá rendeződnek, így az oldal mobil eszközön is könnyen használható marad.</w:t>
      </w:r>
    </w:p>
    <w:p w14:paraId="1F3CB9A4" w14:textId="24DC75CC" w:rsidR="006A73A3" w:rsidRDefault="006A73A3" w:rsidP="006A73A3">
      <w:pPr>
        <w:pStyle w:val="szdcmsor2"/>
      </w:pPr>
      <w:bookmarkStart w:id="9" w:name="_Toc229088032"/>
      <w:proofErr w:type="spellStart"/>
      <w:r>
        <w:t>Flexbox</w:t>
      </w:r>
      <w:proofErr w:type="spellEnd"/>
      <w:r>
        <w:t xml:space="preserve"> használata</w:t>
      </w:r>
      <w:bookmarkEnd w:id="9"/>
    </w:p>
    <w:p w14:paraId="68AE4AD4" w14:textId="0686BA27" w:rsidR="006A73A3" w:rsidRDefault="006A73A3" w:rsidP="006A73A3">
      <w:pPr>
        <w:pStyle w:val="szdszveg"/>
      </w:pPr>
      <w:r w:rsidRPr="006A73A3">
        <w:t xml:space="preserve">A képgaléria esetében </w:t>
      </w:r>
      <w:r w:rsidRPr="006A73A3">
        <w:rPr>
          <w:b/>
          <w:bCs/>
        </w:rPr>
        <w:t xml:space="preserve">display: </w:t>
      </w:r>
      <w:proofErr w:type="spellStart"/>
      <w:r w:rsidRPr="006A73A3">
        <w:rPr>
          <w:b/>
          <w:bCs/>
        </w:rPr>
        <w:t>flex</w:t>
      </w:r>
      <w:proofErr w:type="spellEnd"/>
      <w:r w:rsidRPr="006A73A3">
        <w:t xml:space="preserve"> megoldást alkalmaztam</w:t>
      </w:r>
      <w:r>
        <w:t xml:space="preserve"> (2.</w:t>
      </w:r>
      <w:r w:rsidR="0039659D">
        <w:t xml:space="preserve"> </w:t>
      </w:r>
      <w:r>
        <w:t>ábra)</w:t>
      </w:r>
    </w:p>
    <w:p w14:paraId="0C4610D8" w14:textId="64627BE3" w:rsidR="006A73A3" w:rsidRDefault="006A73A3" w:rsidP="006A73A3">
      <w:pPr>
        <w:pStyle w:val="szdbra"/>
      </w:pPr>
      <w:r w:rsidRPr="006A73A3">
        <w:rPr>
          <w:noProof/>
        </w:rPr>
        <w:drawing>
          <wp:inline distT="0" distB="0" distL="0" distR="0" wp14:anchorId="3137A56F" wp14:editId="3ED2515E">
            <wp:extent cx="2829320" cy="2314898"/>
            <wp:effectExtent l="0" t="0" r="9525" b="9525"/>
            <wp:docPr id="21384386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38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CAD7" w14:textId="1DEB0424" w:rsidR="0058664E" w:rsidRDefault="00B60B14" w:rsidP="006A73A3">
      <w:pPr>
        <w:pStyle w:val="szdbracm"/>
      </w:pPr>
      <w:r>
        <w:t>2.</w:t>
      </w:r>
      <w:r w:rsidR="003118EE">
        <w:t xml:space="preserve"> </w:t>
      </w:r>
      <w:r>
        <w:t xml:space="preserve">ábra </w:t>
      </w:r>
      <w:proofErr w:type="spellStart"/>
      <w:r w:rsidR="006A73A3">
        <w:t>Flexbox</w:t>
      </w:r>
      <w:proofErr w:type="spellEnd"/>
      <w:r w:rsidR="006A73A3">
        <w:t xml:space="preserve"> használata</w:t>
      </w:r>
    </w:p>
    <w:p w14:paraId="34E0E198" w14:textId="77777777" w:rsidR="0058664E" w:rsidRDefault="0058664E" w:rsidP="0058664E">
      <w:pPr>
        <w:pStyle w:val="szdszveg"/>
      </w:pPr>
      <w:r>
        <w:br w:type="column"/>
      </w:r>
      <w:r>
        <w:lastRenderedPageBreak/>
        <w:t>Ennek köszönhetően:</w:t>
      </w:r>
    </w:p>
    <w:p w14:paraId="2B466F1B" w14:textId="0061BF9D" w:rsidR="0058664E" w:rsidRDefault="0058664E" w:rsidP="0058664E">
      <w:pPr>
        <w:pStyle w:val="szdszveg"/>
        <w:numPr>
          <w:ilvl w:val="0"/>
          <w:numId w:val="29"/>
        </w:numPr>
      </w:pPr>
      <w:r>
        <w:t>a képek torzítás nélkül jelennek meg</w:t>
      </w:r>
    </w:p>
    <w:p w14:paraId="48211EDF" w14:textId="410090EC" w:rsidR="0058664E" w:rsidRDefault="0058664E" w:rsidP="0058664E">
      <w:pPr>
        <w:pStyle w:val="szdszveg"/>
        <w:numPr>
          <w:ilvl w:val="0"/>
          <w:numId w:val="29"/>
        </w:numPr>
      </w:pPr>
      <w:r>
        <w:t>a galéria egységes kinézetű marad</w:t>
      </w:r>
    </w:p>
    <w:p w14:paraId="77A64FE6" w14:textId="4DC491FD" w:rsidR="006A73A3" w:rsidRDefault="0058664E" w:rsidP="0058664E">
      <w:pPr>
        <w:pStyle w:val="szdszveg"/>
        <w:numPr>
          <w:ilvl w:val="0"/>
          <w:numId w:val="29"/>
        </w:numPr>
      </w:pPr>
      <w:r>
        <w:t xml:space="preserve">valamint mobil eszközön is megfelelően </w:t>
      </w:r>
      <w:proofErr w:type="spellStart"/>
      <w:r>
        <w:t>skálázódik</w:t>
      </w:r>
      <w:proofErr w:type="spellEnd"/>
    </w:p>
    <w:p w14:paraId="44BE0EE4" w14:textId="79A0139A" w:rsidR="0058664E" w:rsidRDefault="0058664E" w:rsidP="0058664E">
      <w:pPr>
        <w:pStyle w:val="szdszveg"/>
      </w:pPr>
      <w:r>
        <w:t>Felhasználói élmény</w:t>
      </w:r>
      <w:r w:rsidR="00B3644A">
        <w:t xml:space="preserve"> (3.</w:t>
      </w:r>
      <w:r w:rsidR="0039659D">
        <w:t xml:space="preserve"> </w:t>
      </w:r>
      <w:r w:rsidR="00B3644A">
        <w:t>ábra)</w:t>
      </w:r>
    </w:p>
    <w:p w14:paraId="2FC9B629" w14:textId="77777777" w:rsidR="0058664E" w:rsidRDefault="0058664E" w:rsidP="0058664E">
      <w:pPr>
        <w:pStyle w:val="szdszveg"/>
      </w:pPr>
      <w:r>
        <w:t>A reszponzív kialakítás javítja:</w:t>
      </w:r>
    </w:p>
    <w:p w14:paraId="7925DC25" w14:textId="0921807D" w:rsidR="0058664E" w:rsidRDefault="0058664E" w:rsidP="0058664E">
      <w:pPr>
        <w:pStyle w:val="szdszveg"/>
        <w:numPr>
          <w:ilvl w:val="0"/>
          <w:numId w:val="30"/>
        </w:numPr>
      </w:pPr>
      <w:r>
        <w:t>az oldal olvashatóságát</w:t>
      </w:r>
    </w:p>
    <w:p w14:paraId="3C7B6AE8" w14:textId="654AEC43" w:rsidR="0058664E" w:rsidRDefault="0058664E" w:rsidP="0058664E">
      <w:pPr>
        <w:pStyle w:val="szdszveg"/>
        <w:numPr>
          <w:ilvl w:val="0"/>
          <w:numId w:val="30"/>
        </w:numPr>
      </w:pPr>
      <w:r>
        <w:t>a navigáció egyszerűségét</w:t>
      </w:r>
    </w:p>
    <w:p w14:paraId="51DFF172" w14:textId="0656B0AB" w:rsidR="0058664E" w:rsidRDefault="0058664E" w:rsidP="0058664E">
      <w:pPr>
        <w:pStyle w:val="szdszveg"/>
        <w:numPr>
          <w:ilvl w:val="0"/>
          <w:numId w:val="30"/>
        </w:numPr>
      </w:pPr>
      <w:r>
        <w:t>valamint az általános felhasználói élményt</w:t>
      </w:r>
    </w:p>
    <w:p w14:paraId="468937D9" w14:textId="771EFEB9" w:rsidR="00B3644A" w:rsidRDefault="00B3644A" w:rsidP="00B3644A">
      <w:pPr>
        <w:pStyle w:val="szdbra"/>
      </w:pPr>
      <w:r w:rsidRPr="00B3644A">
        <w:rPr>
          <w:noProof/>
        </w:rPr>
        <w:drawing>
          <wp:inline distT="0" distB="0" distL="0" distR="0" wp14:anchorId="7B1EE601" wp14:editId="6B6ABCA8">
            <wp:extent cx="4744112" cy="5620534"/>
            <wp:effectExtent l="0" t="0" r="0" b="0"/>
            <wp:docPr id="13860123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12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EBDD" w14:textId="0D1CE5F2" w:rsidR="00B3644A" w:rsidRPr="00B3644A" w:rsidRDefault="00B60B14" w:rsidP="00B3644A">
      <w:pPr>
        <w:pStyle w:val="szdbracm"/>
      </w:pPr>
      <w:r>
        <w:t>3.</w:t>
      </w:r>
      <w:r w:rsidR="0039659D">
        <w:t xml:space="preserve"> </w:t>
      </w:r>
      <w:r>
        <w:t xml:space="preserve">ábra </w:t>
      </w:r>
      <w:proofErr w:type="spellStart"/>
      <w:r w:rsidR="00B3644A">
        <w:t>Flexbox</w:t>
      </w:r>
      <w:proofErr w:type="spellEnd"/>
      <w:r w:rsidR="00B3644A">
        <w:t xml:space="preserve"> használata a felhasználói élmény javításának érdekében</w:t>
      </w:r>
    </w:p>
    <w:p w14:paraId="233D69E0" w14:textId="0724AB50" w:rsidR="00F54CC9" w:rsidRDefault="00EC7D78" w:rsidP="00E34DCD">
      <w:pPr>
        <w:pStyle w:val="szdcmsor1"/>
      </w:pPr>
      <w:bookmarkStart w:id="10" w:name="_Toc229088033"/>
      <w:r>
        <w:lastRenderedPageBreak/>
        <w:t>HTML5 és vízszintes menü</w:t>
      </w:r>
      <w:bookmarkEnd w:id="10"/>
    </w:p>
    <w:p w14:paraId="07BFC4C9" w14:textId="73FDF806" w:rsidR="00E34DCD" w:rsidRDefault="00EC7D78" w:rsidP="00E34DCD">
      <w:pPr>
        <w:pStyle w:val="szdszveg"/>
      </w:pPr>
      <w:r w:rsidRPr="00EC7D78">
        <w:t>Az alkalmazás fejlesztése során törekedtem a modern HTML5 elemek használatára és az átlátható felhasználói felület kialakítására. A beadandó követelményeinek megfelelően az oldalon vízszintes menürendszert alkalmaztam.</w:t>
      </w:r>
    </w:p>
    <w:p w14:paraId="59E72848" w14:textId="77777777" w:rsidR="006904FC" w:rsidRDefault="006904FC" w:rsidP="006904FC">
      <w:pPr>
        <w:pStyle w:val="szdszveg"/>
      </w:pPr>
      <w:r>
        <w:t>A weboldal felépítése HTML5 alapokra épül. Az alkalmazás különböző szemantikus elemeket használ a strukturált és áttekinthető megjelenítés érdekében.</w:t>
      </w:r>
    </w:p>
    <w:p w14:paraId="0E6BAB82" w14:textId="77777777" w:rsidR="006904FC" w:rsidRDefault="006904FC" w:rsidP="006904FC">
      <w:pPr>
        <w:pStyle w:val="szdszveg"/>
      </w:pPr>
      <w:r>
        <w:t>A projektben alkalmazott fontosabb HTML5 elemek:</w:t>
      </w:r>
    </w:p>
    <w:p w14:paraId="20D6AB2D" w14:textId="77777777" w:rsidR="006904FC" w:rsidRDefault="006904FC" w:rsidP="006904FC">
      <w:pPr>
        <w:pStyle w:val="szdszveg"/>
        <w:numPr>
          <w:ilvl w:val="0"/>
          <w:numId w:val="31"/>
        </w:numPr>
      </w:pPr>
      <w:proofErr w:type="spellStart"/>
      <w:r>
        <w:t>header</w:t>
      </w:r>
      <w:proofErr w:type="spellEnd"/>
    </w:p>
    <w:p w14:paraId="6671B337" w14:textId="77777777" w:rsidR="006904FC" w:rsidRDefault="006904FC" w:rsidP="006904FC">
      <w:pPr>
        <w:pStyle w:val="szdszveg"/>
        <w:numPr>
          <w:ilvl w:val="0"/>
          <w:numId w:val="31"/>
        </w:numPr>
      </w:pPr>
      <w:proofErr w:type="spellStart"/>
      <w:r>
        <w:t>nav</w:t>
      </w:r>
      <w:proofErr w:type="spellEnd"/>
    </w:p>
    <w:p w14:paraId="32F524F7" w14:textId="77777777" w:rsidR="006904FC" w:rsidRDefault="006904FC" w:rsidP="006904FC">
      <w:pPr>
        <w:pStyle w:val="szdszveg"/>
        <w:numPr>
          <w:ilvl w:val="0"/>
          <w:numId w:val="31"/>
        </w:numPr>
      </w:pPr>
      <w:r>
        <w:t>main</w:t>
      </w:r>
    </w:p>
    <w:p w14:paraId="0197E55C" w14:textId="77777777" w:rsidR="006904FC" w:rsidRDefault="006904FC" w:rsidP="006904FC">
      <w:pPr>
        <w:pStyle w:val="szdszveg"/>
        <w:numPr>
          <w:ilvl w:val="0"/>
          <w:numId w:val="31"/>
        </w:numPr>
      </w:pPr>
      <w:proofErr w:type="spellStart"/>
      <w:r>
        <w:t>section</w:t>
      </w:r>
      <w:proofErr w:type="spellEnd"/>
    </w:p>
    <w:p w14:paraId="3B46B4CB" w14:textId="77777777" w:rsidR="006904FC" w:rsidRDefault="006904FC" w:rsidP="006904FC">
      <w:pPr>
        <w:pStyle w:val="szdszveg"/>
        <w:numPr>
          <w:ilvl w:val="0"/>
          <w:numId w:val="31"/>
        </w:numPr>
      </w:pPr>
      <w:proofErr w:type="spellStart"/>
      <w:r>
        <w:t>footer</w:t>
      </w:r>
      <w:proofErr w:type="spellEnd"/>
    </w:p>
    <w:p w14:paraId="22929655" w14:textId="77777777" w:rsidR="006904FC" w:rsidRDefault="006904FC" w:rsidP="006904FC">
      <w:pPr>
        <w:pStyle w:val="szdszveg"/>
        <w:numPr>
          <w:ilvl w:val="0"/>
          <w:numId w:val="31"/>
        </w:numPr>
      </w:pPr>
      <w:r>
        <w:t>video</w:t>
      </w:r>
    </w:p>
    <w:p w14:paraId="6C9DFDDD" w14:textId="77777777" w:rsidR="006904FC" w:rsidRDefault="006904FC" w:rsidP="006904FC">
      <w:pPr>
        <w:pStyle w:val="szdszveg"/>
        <w:numPr>
          <w:ilvl w:val="0"/>
          <w:numId w:val="31"/>
        </w:numPr>
      </w:pPr>
      <w:proofErr w:type="spellStart"/>
      <w:r>
        <w:t>iframe</w:t>
      </w:r>
      <w:proofErr w:type="spellEnd"/>
    </w:p>
    <w:p w14:paraId="7EA280C3" w14:textId="77777777" w:rsidR="006904FC" w:rsidRDefault="006904FC" w:rsidP="006904FC">
      <w:pPr>
        <w:pStyle w:val="szdszveg"/>
      </w:pPr>
      <w:r>
        <w:t>Ezek használata javítja:</w:t>
      </w:r>
    </w:p>
    <w:p w14:paraId="235F1344" w14:textId="5D5B7929" w:rsidR="006904FC" w:rsidRDefault="006904FC" w:rsidP="006904FC">
      <w:pPr>
        <w:pStyle w:val="szdszveg"/>
        <w:numPr>
          <w:ilvl w:val="0"/>
          <w:numId w:val="32"/>
        </w:numPr>
      </w:pPr>
      <w:r>
        <w:t>a kód olvashatóságát</w:t>
      </w:r>
    </w:p>
    <w:p w14:paraId="1172DD17" w14:textId="19440D83" w:rsidR="006904FC" w:rsidRDefault="006904FC" w:rsidP="006904FC">
      <w:pPr>
        <w:pStyle w:val="szdszveg"/>
        <w:numPr>
          <w:ilvl w:val="0"/>
          <w:numId w:val="32"/>
        </w:numPr>
      </w:pPr>
      <w:r>
        <w:t>a keresőoptimalizálást</w:t>
      </w:r>
    </w:p>
    <w:p w14:paraId="1D86815B" w14:textId="62C7187B" w:rsidR="006904FC" w:rsidRDefault="006904FC" w:rsidP="006904FC">
      <w:pPr>
        <w:pStyle w:val="szdszveg"/>
        <w:numPr>
          <w:ilvl w:val="0"/>
          <w:numId w:val="32"/>
        </w:numPr>
      </w:pPr>
      <w:r>
        <w:t>valamint a weboldal akadálymentességét</w:t>
      </w:r>
    </w:p>
    <w:p w14:paraId="079131FB" w14:textId="50710186" w:rsidR="006904FC" w:rsidRDefault="006904FC" w:rsidP="006904FC">
      <w:pPr>
        <w:pStyle w:val="szdszveg"/>
      </w:pPr>
      <w:r>
        <w:t xml:space="preserve">A navigációs </w:t>
      </w:r>
      <w:r w:rsidRPr="006904FC">
        <w:rPr>
          <w:b/>
          <w:bCs/>
        </w:rPr>
        <w:t>menü vízszintes elrendezéssel</w:t>
      </w:r>
      <w:r w:rsidR="00046BED">
        <w:rPr>
          <w:b/>
          <w:bCs/>
        </w:rPr>
        <w:t xml:space="preserve"> </w:t>
      </w:r>
      <w:r w:rsidR="00046BED" w:rsidRPr="00046BED">
        <w:t>(4. ábra)</w:t>
      </w:r>
      <w:r>
        <w:t xml:space="preserve"> készült el CSS segítségével. A menü lehetővé teszi az oldalak gyors és egyszerű elérését.</w:t>
      </w:r>
    </w:p>
    <w:p w14:paraId="03C1CCA1" w14:textId="4B814FB4" w:rsidR="00046BED" w:rsidRDefault="00046BED" w:rsidP="00046BED">
      <w:pPr>
        <w:pStyle w:val="szdbra"/>
      </w:pPr>
      <w:r w:rsidRPr="00046BED">
        <w:rPr>
          <w:noProof/>
        </w:rPr>
        <w:drawing>
          <wp:inline distT="0" distB="0" distL="0" distR="0" wp14:anchorId="3ADB9A9C" wp14:editId="34EBA42E">
            <wp:extent cx="5579110" cy="788670"/>
            <wp:effectExtent l="0" t="0" r="2540" b="0"/>
            <wp:docPr id="444462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62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6489" w14:textId="4BA672A0" w:rsidR="00046BED" w:rsidRPr="00046BED" w:rsidRDefault="00B60B14" w:rsidP="00046BED">
      <w:pPr>
        <w:pStyle w:val="szdbracm"/>
      </w:pPr>
      <w:r>
        <w:t>4.</w:t>
      </w:r>
      <w:r w:rsidR="0039659D">
        <w:t xml:space="preserve"> </w:t>
      </w:r>
      <w:r>
        <w:t xml:space="preserve">ábra </w:t>
      </w:r>
      <w:r w:rsidR="00046BED">
        <w:t>Vízszintes menü elrendezés</w:t>
      </w:r>
    </w:p>
    <w:p w14:paraId="24A7D782" w14:textId="77777777" w:rsidR="006904FC" w:rsidRDefault="006904FC" w:rsidP="006904FC">
      <w:pPr>
        <w:pStyle w:val="szdszveg"/>
      </w:pPr>
      <w:r>
        <w:t>A menü dinamikusan működik:</w:t>
      </w:r>
    </w:p>
    <w:p w14:paraId="5BF4F919" w14:textId="77777777" w:rsidR="006904FC" w:rsidRDefault="006904FC" w:rsidP="006904FC">
      <w:pPr>
        <w:pStyle w:val="szdszveg"/>
        <w:numPr>
          <w:ilvl w:val="0"/>
          <w:numId w:val="33"/>
        </w:numPr>
      </w:pPr>
      <w:r>
        <w:t>be nem jelentkezett felhasználó esetén más menüpontok jelennek meg,</w:t>
      </w:r>
    </w:p>
    <w:p w14:paraId="60051ABB" w14:textId="77777777" w:rsidR="006904FC" w:rsidRDefault="006904FC" w:rsidP="006904FC">
      <w:pPr>
        <w:pStyle w:val="szdszveg"/>
        <w:numPr>
          <w:ilvl w:val="0"/>
          <w:numId w:val="33"/>
        </w:numPr>
      </w:pPr>
      <w:r>
        <w:t>bejelentkezett felhasználónál pedig további funkciók is elérhetővé válnak.</w:t>
      </w:r>
    </w:p>
    <w:p w14:paraId="1D30727A" w14:textId="1D71BDB2" w:rsidR="006904FC" w:rsidRDefault="00807B5A" w:rsidP="006904FC">
      <w:pPr>
        <w:pStyle w:val="szdszveg"/>
        <w:ind w:left="397" w:firstLine="0"/>
      </w:pPr>
      <w:r>
        <w:rPr>
          <w:b/>
          <w:bCs/>
        </w:rPr>
        <w:br w:type="column"/>
      </w:r>
      <w:r w:rsidR="006904FC" w:rsidRPr="006904FC">
        <w:rPr>
          <w:b/>
          <w:bCs/>
        </w:rPr>
        <w:lastRenderedPageBreak/>
        <w:t>Be nem jelentkezett felhasználó</w:t>
      </w:r>
      <w:r w:rsidR="006904FC">
        <w:t xml:space="preserve"> számára látható menüpontok:</w:t>
      </w:r>
    </w:p>
    <w:p w14:paraId="4DFE7C78" w14:textId="77777777" w:rsidR="006904FC" w:rsidRDefault="006904FC" w:rsidP="006904FC">
      <w:pPr>
        <w:pStyle w:val="szdszveg"/>
        <w:numPr>
          <w:ilvl w:val="0"/>
          <w:numId w:val="34"/>
        </w:numPr>
      </w:pPr>
      <w:r>
        <w:t>Főoldal</w:t>
      </w:r>
    </w:p>
    <w:p w14:paraId="36F9D97E" w14:textId="77777777" w:rsidR="006904FC" w:rsidRDefault="006904FC" w:rsidP="006904FC">
      <w:pPr>
        <w:pStyle w:val="szdszveg"/>
        <w:numPr>
          <w:ilvl w:val="0"/>
          <w:numId w:val="34"/>
        </w:numPr>
      </w:pPr>
      <w:r>
        <w:t>Képek</w:t>
      </w:r>
    </w:p>
    <w:p w14:paraId="2A197EB5" w14:textId="77777777" w:rsidR="006904FC" w:rsidRDefault="006904FC" w:rsidP="006904FC">
      <w:pPr>
        <w:pStyle w:val="szdszveg"/>
        <w:numPr>
          <w:ilvl w:val="0"/>
          <w:numId w:val="34"/>
        </w:numPr>
      </w:pPr>
      <w:r>
        <w:t>Kapcsolat</w:t>
      </w:r>
    </w:p>
    <w:p w14:paraId="2F1EA79E" w14:textId="77777777" w:rsidR="006904FC" w:rsidRDefault="006904FC" w:rsidP="006904FC">
      <w:pPr>
        <w:pStyle w:val="szdszveg"/>
        <w:numPr>
          <w:ilvl w:val="0"/>
          <w:numId w:val="34"/>
        </w:numPr>
      </w:pPr>
      <w:r>
        <w:t>CRUD</w:t>
      </w:r>
    </w:p>
    <w:p w14:paraId="46112546" w14:textId="77777777" w:rsidR="006904FC" w:rsidRDefault="006904FC" w:rsidP="006904FC">
      <w:pPr>
        <w:pStyle w:val="szdszveg"/>
        <w:numPr>
          <w:ilvl w:val="0"/>
          <w:numId w:val="34"/>
        </w:numPr>
      </w:pPr>
      <w:r>
        <w:t>Bejelentkezés</w:t>
      </w:r>
    </w:p>
    <w:p w14:paraId="325978AF" w14:textId="77777777" w:rsidR="006904FC" w:rsidRDefault="006904FC" w:rsidP="006904FC">
      <w:pPr>
        <w:pStyle w:val="szdszveg"/>
      </w:pPr>
      <w:r w:rsidRPr="006904FC">
        <w:rPr>
          <w:b/>
          <w:bCs/>
        </w:rPr>
        <w:t>Bejelentkezett felhasználó</w:t>
      </w:r>
      <w:r>
        <w:t xml:space="preserve"> számára további menüpontok:</w:t>
      </w:r>
    </w:p>
    <w:p w14:paraId="630352A9" w14:textId="77777777" w:rsidR="006904FC" w:rsidRDefault="006904FC" w:rsidP="006904FC">
      <w:pPr>
        <w:pStyle w:val="szdszveg"/>
        <w:numPr>
          <w:ilvl w:val="0"/>
          <w:numId w:val="35"/>
        </w:numPr>
      </w:pPr>
      <w:r>
        <w:t>Üzenetek</w:t>
      </w:r>
    </w:p>
    <w:p w14:paraId="0D6BA407" w14:textId="167C50F6" w:rsidR="006904FC" w:rsidRDefault="006904FC" w:rsidP="006904FC">
      <w:pPr>
        <w:pStyle w:val="szdszveg"/>
        <w:numPr>
          <w:ilvl w:val="0"/>
          <w:numId w:val="35"/>
        </w:numPr>
      </w:pPr>
      <w:r>
        <w:t>Kilépés</w:t>
      </w:r>
    </w:p>
    <w:p w14:paraId="45ECEAD3" w14:textId="2E9579F4" w:rsidR="006904FC" w:rsidRDefault="006904FC" w:rsidP="006904FC">
      <w:pPr>
        <w:pStyle w:val="szdszveg"/>
        <w:ind w:left="397"/>
      </w:pPr>
      <w:r>
        <w:t xml:space="preserve">A menüpontok megjelenítését a </w:t>
      </w:r>
      <w:proofErr w:type="spellStart"/>
      <w:r w:rsidRPr="006904FC">
        <w:rPr>
          <w:b/>
          <w:bCs/>
        </w:rPr>
        <w:t>config.inc.php</w:t>
      </w:r>
      <w:proofErr w:type="spellEnd"/>
      <w:r>
        <w:t xml:space="preserve"> fájl vezérli (</w:t>
      </w:r>
      <w:r w:rsidR="00046BED">
        <w:t>5</w:t>
      </w:r>
      <w:r>
        <w:t>.</w:t>
      </w:r>
      <w:r w:rsidR="002C31D8">
        <w:t xml:space="preserve"> </w:t>
      </w:r>
      <w:r>
        <w:t>ábra).</w:t>
      </w:r>
    </w:p>
    <w:p w14:paraId="38971138" w14:textId="32B5473B" w:rsidR="006904FC" w:rsidRDefault="006904FC" w:rsidP="006904FC">
      <w:pPr>
        <w:pStyle w:val="szdszveg"/>
        <w:ind w:left="397" w:firstLine="0"/>
      </w:pPr>
      <w:r>
        <w:t>A rendszer a session állapot alapján dönti el, hogy mely menüpontok legyenek láthatóak.</w:t>
      </w:r>
    </w:p>
    <w:p w14:paraId="2546F42A" w14:textId="14A4CA01" w:rsidR="006904FC" w:rsidRDefault="006904FC" w:rsidP="006904FC">
      <w:pPr>
        <w:pStyle w:val="szdbra"/>
      </w:pPr>
      <w:r w:rsidRPr="006904FC">
        <w:rPr>
          <w:noProof/>
        </w:rPr>
        <w:drawing>
          <wp:inline distT="0" distB="0" distL="0" distR="0" wp14:anchorId="10E64DAD" wp14:editId="6E3E99FF">
            <wp:extent cx="3134162" cy="1066949"/>
            <wp:effectExtent l="0" t="0" r="0" b="0"/>
            <wp:docPr id="1497764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4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3F8A" w14:textId="0F1F24D6" w:rsidR="00127099" w:rsidRPr="00127099" w:rsidRDefault="00B60B14" w:rsidP="00127099">
      <w:pPr>
        <w:pStyle w:val="szdbracm"/>
      </w:pPr>
      <w:r>
        <w:t>5.</w:t>
      </w:r>
      <w:r w:rsidR="0039659D">
        <w:t xml:space="preserve"> </w:t>
      </w:r>
      <w:r>
        <w:t>ábra</w:t>
      </w:r>
      <w:r w:rsidRPr="00127099">
        <w:t xml:space="preserve"> </w:t>
      </w:r>
      <w:r w:rsidR="00127099" w:rsidRPr="00127099">
        <w:t>A „Bejelentkezés” menüpont konfigurációja</w:t>
      </w:r>
    </w:p>
    <w:p w14:paraId="6D6F1598" w14:textId="740BFB8A" w:rsidR="00264672" w:rsidRPr="000025BE" w:rsidRDefault="000025BE" w:rsidP="00264672">
      <w:pPr>
        <w:pStyle w:val="szdfelsorols"/>
        <w:numPr>
          <w:ilvl w:val="0"/>
          <w:numId w:val="0"/>
        </w:numPr>
        <w:ind w:left="1117" w:hanging="357"/>
        <w:jc w:val="center"/>
        <w:rPr>
          <w:b/>
          <w:bCs/>
          <w:i/>
          <w:iCs/>
        </w:rPr>
      </w:pPr>
      <w:proofErr w:type="spellStart"/>
      <w:r w:rsidRPr="000025BE">
        <w:rPr>
          <w:b/>
          <w:bCs/>
          <w:i/>
          <w:iCs/>
        </w:rPr>
        <w:t>React</w:t>
      </w:r>
      <w:proofErr w:type="spellEnd"/>
      <w:r w:rsidRPr="000025BE">
        <w:rPr>
          <w:b/>
          <w:bCs/>
          <w:i/>
          <w:iCs/>
        </w:rPr>
        <w:t xml:space="preserve"> alapú CRUD interfész</w:t>
      </w:r>
    </w:p>
    <w:p w14:paraId="5F1C0606" w14:textId="09A8408C" w:rsidR="005B3A27" w:rsidRDefault="00046BED" w:rsidP="005B3A27">
      <w:pPr>
        <w:pStyle w:val="szdcmsor1"/>
      </w:pPr>
      <w:bookmarkStart w:id="11" w:name="_Toc229088034"/>
      <w:r>
        <w:lastRenderedPageBreak/>
        <w:t>Regisztráció, Belépés és Kilépés</w:t>
      </w:r>
      <w:bookmarkEnd w:id="11"/>
    </w:p>
    <w:p w14:paraId="0A5FF474" w14:textId="6C296993" w:rsidR="00E25ABA" w:rsidRDefault="00807B5A" w:rsidP="00E25ABA">
      <w:pPr>
        <w:pStyle w:val="szdszveg"/>
      </w:pPr>
      <w:r w:rsidRPr="00807B5A">
        <w:t>Az alkalmazás támogatja a felhasználói regisztrációt, bejelentkezést és kijelentkezést. A rendszer PHP session segítségével kezeli a felhasználói munkameneteket</w:t>
      </w:r>
      <w:r>
        <w:t>.</w:t>
      </w:r>
    </w:p>
    <w:p w14:paraId="2C44D050" w14:textId="4D280B70" w:rsidR="00D53BF5" w:rsidRDefault="00807B5A" w:rsidP="00CE3E67">
      <w:pPr>
        <w:pStyle w:val="szdcmsor2"/>
      </w:pPr>
      <w:bookmarkStart w:id="12" w:name="_Toc229088035"/>
      <w:r>
        <w:t>Regisztráció</w:t>
      </w:r>
      <w:bookmarkEnd w:id="12"/>
    </w:p>
    <w:p w14:paraId="3FEC2BEA" w14:textId="77777777" w:rsidR="00807B5A" w:rsidRPr="00807B5A" w:rsidRDefault="00807B5A" w:rsidP="00807B5A">
      <w:pPr>
        <w:pStyle w:val="szdbra"/>
      </w:pPr>
    </w:p>
    <w:p w14:paraId="4D2EBA71" w14:textId="639036DC" w:rsidR="00807B5A" w:rsidRDefault="00807B5A" w:rsidP="00807B5A">
      <w:pPr>
        <w:pStyle w:val="szdszveg"/>
      </w:pPr>
      <w:r>
        <w:t>A rendszer lehetőséget biztosít új felhasználók létrehozására (6.</w:t>
      </w:r>
      <w:r w:rsidR="002C31D8">
        <w:t xml:space="preserve"> </w:t>
      </w:r>
      <w:r>
        <w:t>ábra).</w:t>
      </w:r>
    </w:p>
    <w:p w14:paraId="52D7EF00" w14:textId="1F24C12D" w:rsidR="00807B5A" w:rsidRDefault="00807B5A" w:rsidP="00807B5A">
      <w:pPr>
        <w:pStyle w:val="szdbra"/>
      </w:pPr>
      <w:r w:rsidRPr="00807B5A">
        <w:rPr>
          <w:noProof/>
        </w:rPr>
        <w:drawing>
          <wp:inline distT="0" distB="0" distL="0" distR="0" wp14:anchorId="6013A85F" wp14:editId="47D98442">
            <wp:extent cx="1249200" cy="3481200"/>
            <wp:effectExtent l="0" t="0" r="8255" b="5080"/>
            <wp:docPr id="8458480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8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9200" cy="34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6E87" w14:textId="252704D5" w:rsidR="00807B5A" w:rsidRPr="00807B5A" w:rsidRDefault="00420B88" w:rsidP="00807B5A">
      <w:pPr>
        <w:pStyle w:val="szdbracm"/>
      </w:pPr>
      <w:r>
        <w:t>6.</w:t>
      </w:r>
      <w:r w:rsidR="0039659D">
        <w:t xml:space="preserve"> </w:t>
      </w:r>
      <w:r>
        <w:t xml:space="preserve">ábra </w:t>
      </w:r>
      <w:r w:rsidR="00807B5A">
        <w:t>Regisztrációs oldal</w:t>
      </w:r>
    </w:p>
    <w:p w14:paraId="7DB4FE84" w14:textId="46CD4DCE" w:rsidR="00807B5A" w:rsidRDefault="00807B5A" w:rsidP="00807B5A">
      <w:pPr>
        <w:pStyle w:val="szdszveg"/>
      </w:pPr>
      <w:r>
        <w:t>A regisztráció során a következő adatok kerülnek bekérésre:</w:t>
      </w:r>
    </w:p>
    <w:p w14:paraId="25E00237" w14:textId="77777777" w:rsidR="00807B5A" w:rsidRDefault="00807B5A" w:rsidP="00807B5A">
      <w:pPr>
        <w:pStyle w:val="szdszveg"/>
        <w:numPr>
          <w:ilvl w:val="0"/>
          <w:numId w:val="36"/>
        </w:numPr>
      </w:pPr>
      <w:r>
        <w:t>családi név,</w:t>
      </w:r>
    </w:p>
    <w:p w14:paraId="1DC1B9C5" w14:textId="77777777" w:rsidR="00807B5A" w:rsidRDefault="00807B5A" w:rsidP="00807B5A">
      <w:pPr>
        <w:pStyle w:val="szdszveg"/>
        <w:numPr>
          <w:ilvl w:val="0"/>
          <w:numId w:val="36"/>
        </w:numPr>
      </w:pPr>
      <w:r>
        <w:t>utónév,</w:t>
      </w:r>
    </w:p>
    <w:p w14:paraId="2C00807A" w14:textId="77777777" w:rsidR="00807B5A" w:rsidRDefault="00807B5A" w:rsidP="00807B5A">
      <w:pPr>
        <w:pStyle w:val="szdszveg"/>
        <w:numPr>
          <w:ilvl w:val="0"/>
          <w:numId w:val="36"/>
        </w:numPr>
      </w:pPr>
      <w:r>
        <w:t>login név,</w:t>
      </w:r>
    </w:p>
    <w:p w14:paraId="2A4D8DDB" w14:textId="77777777" w:rsidR="00807B5A" w:rsidRDefault="00807B5A" w:rsidP="00807B5A">
      <w:pPr>
        <w:pStyle w:val="szdszveg"/>
        <w:numPr>
          <w:ilvl w:val="0"/>
          <w:numId w:val="36"/>
        </w:numPr>
      </w:pPr>
      <w:r>
        <w:t>jelszó,</w:t>
      </w:r>
    </w:p>
    <w:p w14:paraId="7C47D39C" w14:textId="77777777" w:rsidR="00807B5A" w:rsidRDefault="00807B5A" w:rsidP="00807B5A">
      <w:pPr>
        <w:pStyle w:val="szdszveg"/>
        <w:numPr>
          <w:ilvl w:val="0"/>
          <w:numId w:val="36"/>
        </w:numPr>
      </w:pPr>
      <w:r>
        <w:t>jelszó megerősítése.</w:t>
      </w:r>
    </w:p>
    <w:p w14:paraId="66638799" w14:textId="77777777" w:rsidR="00807B5A" w:rsidRDefault="00807B5A" w:rsidP="00807B5A">
      <w:pPr>
        <w:pStyle w:val="szdszveg"/>
      </w:pPr>
      <w:r>
        <w:t>A rendszer ellenőrzi:</w:t>
      </w:r>
    </w:p>
    <w:p w14:paraId="637B3119" w14:textId="77777777" w:rsidR="00807B5A" w:rsidRDefault="00807B5A" w:rsidP="00807B5A">
      <w:pPr>
        <w:pStyle w:val="szdszveg"/>
        <w:numPr>
          <w:ilvl w:val="0"/>
          <w:numId w:val="37"/>
        </w:numPr>
      </w:pPr>
      <w:r>
        <w:t>hogy minden mező ki legyen töltve,</w:t>
      </w:r>
    </w:p>
    <w:p w14:paraId="081764CD" w14:textId="77777777" w:rsidR="00807B5A" w:rsidRDefault="00807B5A" w:rsidP="00807B5A">
      <w:pPr>
        <w:pStyle w:val="szdszveg"/>
        <w:numPr>
          <w:ilvl w:val="0"/>
          <w:numId w:val="37"/>
        </w:numPr>
      </w:pPr>
      <w:r>
        <w:t>a két jelszó egyezőségét,</w:t>
      </w:r>
    </w:p>
    <w:p w14:paraId="0482C25A" w14:textId="77777777" w:rsidR="00807B5A" w:rsidRDefault="00807B5A" w:rsidP="00807B5A">
      <w:pPr>
        <w:pStyle w:val="szdszveg"/>
        <w:numPr>
          <w:ilvl w:val="0"/>
          <w:numId w:val="37"/>
        </w:numPr>
      </w:pPr>
      <w:r>
        <w:t>valamint azt, hogy a login név már foglalt-e.</w:t>
      </w:r>
    </w:p>
    <w:p w14:paraId="08C93799" w14:textId="264DE62B" w:rsidR="00807B5A" w:rsidRDefault="00807B5A" w:rsidP="00807B5A">
      <w:pPr>
        <w:pStyle w:val="szdszveg"/>
      </w:pPr>
      <w:r>
        <w:t>A jelszavak SHA1 titkosítással kerülnek eltárolásra az adatbázisban.</w:t>
      </w:r>
    </w:p>
    <w:p w14:paraId="20F4A358" w14:textId="5BE4C770" w:rsidR="002C31D8" w:rsidRDefault="002C31D8" w:rsidP="00807B5A">
      <w:pPr>
        <w:pStyle w:val="szdszveg"/>
      </w:pPr>
      <w:r w:rsidRPr="002C31D8">
        <w:lastRenderedPageBreak/>
        <w:t>A regisztráció után a felhasználó nem kerül automatikusan beléptetésre, ezzel teljesítve a beadandó követelményeit.</w:t>
      </w:r>
    </w:p>
    <w:p w14:paraId="1A13DF1C" w14:textId="548DEB7F" w:rsidR="002C31D8" w:rsidRDefault="002C31D8" w:rsidP="00807B5A">
      <w:pPr>
        <w:pStyle w:val="szdszveg"/>
      </w:pPr>
      <w:r w:rsidRPr="002C31D8">
        <w:t xml:space="preserve">A felhasználók adatbázisba mentése a </w:t>
      </w:r>
      <w:proofErr w:type="spellStart"/>
      <w:r w:rsidRPr="002C31D8">
        <w:rPr>
          <w:b/>
          <w:bCs/>
        </w:rPr>
        <w:t>logicals</w:t>
      </w:r>
      <w:proofErr w:type="spellEnd"/>
      <w:r w:rsidRPr="002C31D8">
        <w:rPr>
          <w:b/>
          <w:bCs/>
        </w:rPr>
        <w:t>/</w:t>
      </w:r>
      <w:proofErr w:type="spellStart"/>
      <w:r w:rsidRPr="002C31D8">
        <w:rPr>
          <w:b/>
          <w:bCs/>
        </w:rPr>
        <w:t>regisztral.php</w:t>
      </w:r>
      <w:proofErr w:type="spellEnd"/>
      <w:r w:rsidRPr="002C31D8">
        <w:t xml:space="preserve"> fájlban történik PDO </w:t>
      </w:r>
      <w:proofErr w:type="spellStart"/>
      <w:r w:rsidRPr="002C31D8">
        <w:t>prepared</w:t>
      </w:r>
      <w:proofErr w:type="spellEnd"/>
      <w:r w:rsidRPr="002C31D8">
        <w:t xml:space="preserve"> </w:t>
      </w:r>
      <w:proofErr w:type="spellStart"/>
      <w:r w:rsidRPr="002C31D8">
        <w:t>statement</w:t>
      </w:r>
      <w:proofErr w:type="spellEnd"/>
      <w:r w:rsidRPr="002C31D8">
        <w:t xml:space="preserve"> használatával</w:t>
      </w:r>
      <w:r>
        <w:t xml:space="preserve"> (7. ábra)</w:t>
      </w:r>
      <w:r w:rsidRPr="002C31D8">
        <w:t>.</w:t>
      </w:r>
    </w:p>
    <w:p w14:paraId="6C9227EE" w14:textId="35F715D9" w:rsidR="002C31D8" w:rsidRDefault="002C31D8" w:rsidP="002C31D8">
      <w:pPr>
        <w:pStyle w:val="szdbra"/>
      </w:pPr>
      <w:r w:rsidRPr="002C31D8">
        <w:rPr>
          <w:noProof/>
        </w:rPr>
        <w:drawing>
          <wp:inline distT="0" distB="0" distL="0" distR="0" wp14:anchorId="630DEA3D" wp14:editId="69BD37FF">
            <wp:extent cx="5579110" cy="457200"/>
            <wp:effectExtent l="0" t="0" r="2540" b="0"/>
            <wp:docPr id="646787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7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851D" w14:textId="2DE8194D" w:rsidR="002C31D8" w:rsidRPr="002C31D8" w:rsidRDefault="000158B0" w:rsidP="002C31D8">
      <w:pPr>
        <w:pStyle w:val="szdbracm"/>
      </w:pPr>
      <w:r>
        <w:t>7.</w:t>
      </w:r>
      <w:r w:rsidR="0039659D">
        <w:t xml:space="preserve"> á</w:t>
      </w:r>
      <w:r>
        <w:t>bra</w:t>
      </w:r>
      <w:r w:rsidRPr="002C31D8">
        <w:t xml:space="preserve"> </w:t>
      </w:r>
      <w:r w:rsidR="002C31D8" w:rsidRPr="002C31D8">
        <w:t>Felhasználó regisztráció adatbázisba mentése</w:t>
      </w:r>
    </w:p>
    <w:p w14:paraId="543F1E11" w14:textId="3ADA9A5C" w:rsidR="001A3D81" w:rsidRDefault="001A3D81">
      <w:pPr>
        <w:rPr>
          <w:b/>
          <w:i/>
        </w:rPr>
      </w:pPr>
    </w:p>
    <w:p w14:paraId="545C66DC" w14:textId="1E174672" w:rsidR="001A3D81" w:rsidRDefault="002C31D8" w:rsidP="001A3D81">
      <w:pPr>
        <w:pStyle w:val="szdcmsor2"/>
      </w:pPr>
      <w:bookmarkStart w:id="13" w:name="_Toc229088036"/>
      <w:r>
        <w:t>Bejelentkezés</w:t>
      </w:r>
      <w:bookmarkEnd w:id="13"/>
    </w:p>
    <w:p w14:paraId="44DFE575" w14:textId="77777777" w:rsidR="00BF377C" w:rsidRDefault="00BF377C" w:rsidP="00BF377C">
      <w:pPr>
        <w:pStyle w:val="szdszveg"/>
      </w:pPr>
      <w:r>
        <w:t>A bejelentkezési oldalon a felhasználó:</w:t>
      </w:r>
    </w:p>
    <w:p w14:paraId="313DF7A5" w14:textId="77777777" w:rsidR="00BF377C" w:rsidRDefault="00BF377C" w:rsidP="00BF377C">
      <w:pPr>
        <w:pStyle w:val="szdszveg"/>
        <w:numPr>
          <w:ilvl w:val="0"/>
          <w:numId w:val="38"/>
        </w:numPr>
      </w:pPr>
      <w:r>
        <w:t>login nevet,</w:t>
      </w:r>
    </w:p>
    <w:p w14:paraId="315239A7" w14:textId="77777777" w:rsidR="00BF377C" w:rsidRDefault="00BF377C" w:rsidP="00BF377C">
      <w:pPr>
        <w:pStyle w:val="szdszveg"/>
        <w:numPr>
          <w:ilvl w:val="0"/>
          <w:numId w:val="38"/>
        </w:numPr>
      </w:pPr>
      <w:r>
        <w:t>valamint jelszót ad meg.</w:t>
      </w:r>
    </w:p>
    <w:p w14:paraId="09456ABE" w14:textId="77777777" w:rsidR="00BF377C" w:rsidRDefault="00BF377C" w:rsidP="00BF377C">
      <w:pPr>
        <w:pStyle w:val="szdszveg"/>
      </w:pPr>
      <w:r>
        <w:t>Sikeres azonosítás után a rendszer session változókban eltárolja:</w:t>
      </w:r>
    </w:p>
    <w:p w14:paraId="320BD9EC" w14:textId="77777777" w:rsidR="00BF377C" w:rsidRDefault="00BF377C" w:rsidP="00BF377C">
      <w:pPr>
        <w:pStyle w:val="szdszveg"/>
        <w:numPr>
          <w:ilvl w:val="0"/>
          <w:numId w:val="39"/>
        </w:numPr>
      </w:pPr>
      <w:r>
        <w:t>a felhasználó nevét,</w:t>
      </w:r>
    </w:p>
    <w:p w14:paraId="0BB4108C" w14:textId="77777777" w:rsidR="00BF377C" w:rsidRDefault="00BF377C" w:rsidP="00BF377C">
      <w:pPr>
        <w:pStyle w:val="szdszveg"/>
        <w:numPr>
          <w:ilvl w:val="0"/>
          <w:numId w:val="39"/>
        </w:numPr>
      </w:pPr>
      <w:r>
        <w:t>valamint a login nevét.</w:t>
      </w:r>
    </w:p>
    <w:p w14:paraId="2FE6EC05" w14:textId="0E9CE79C" w:rsidR="00BF377C" w:rsidRDefault="00BF377C" w:rsidP="00BF377C">
      <w:pPr>
        <w:pStyle w:val="szdszveg"/>
      </w:pPr>
      <w:r>
        <w:t>A fejlécben megjelenik a bejelentkezett felhasználó neve az alábbi formában (8. ábra):</w:t>
      </w:r>
    </w:p>
    <w:p w14:paraId="1043A3B4" w14:textId="41FEFD58" w:rsidR="00BF377C" w:rsidRDefault="00BF377C" w:rsidP="00BF377C">
      <w:pPr>
        <w:pStyle w:val="szdszveg"/>
      </w:pPr>
      <w:r w:rsidRPr="00BF377C">
        <w:t xml:space="preserve">Bejelentkezett: </w:t>
      </w:r>
      <w:proofErr w:type="spellStart"/>
      <w:r w:rsidRPr="00BF377C">
        <w:t>Családi_név</w:t>
      </w:r>
      <w:proofErr w:type="spellEnd"/>
      <w:r w:rsidRPr="00BF377C">
        <w:t xml:space="preserve"> Utónév (</w:t>
      </w:r>
      <w:proofErr w:type="spellStart"/>
      <w:r w:rsidRPr="00BF377C">
        <w:t>Login_név</w:t>
      </w:r>
      <w:proofErr w:type="spellEnd"/>
      <w:r w:rsidRPr="00BF377C">
        <w:t>)</w:t>
      </w:r>
    </w:p>
    <w:p w14:paraId="7D2C8C17" w14:textId="0834932D" w:rsidR="00BF377C" w:rsidRDefault="00BF377C" w:rsidP="00BF377C">
      <w:pPr>
        <w:pStyle w:val="szdbra"/>
      </w:pPr>
      <w:r w:rsidRPr="00BF377C">
        <w:rPr>
          <w:noProof/>
        </w:rPr>
        <w:drawing>
          <wp:inline distT="0" distB="0" distL="0" distR="0" wp14:anchorId="63FED214" wp14:editId="41CE33F7">
            <wp:extent cx="2857899" cy="1600423"/>
            <wp:effectExtent l="0" t="0" r="0" b="0"/>
            <wp:docPr id="898809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9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1D79" w14:textId="455AC765" w:rsidR="00F45935" w:rsidRDefault="00760FB3" w:rsidP="00BF377C">
      <w:pPr>
        <w:pStyle w:val="szdbracm"/>
      </w:pPr>
      <w:r>
        <w:t>8.</w:t>
      </w:r>
      <w:r w:rsidR="0039659D">
        <w:t xml:space="preserve"> á</w:t>
      </w:r>
      <w:r>
        <w:t xml:space="preserve">bra </w:t>
      </w:r>
      <w:r w:rsidR="00BF377C">
        <w:t>Bejelentkezett felhasználó megjelenítése</w:t>
      </w:r>
    </w:p>
    <w:p w14:paraId="7BAC27DB" w14:textId="3BB1EC59" w:rsidR="00BF377C" w:rsidRDefault="00F45935" w:rsidP="00F45935">
      <w:pPr>
        <w:pStyle w:val="szdcmsor2"/>
      </w:pPr>
      <w:r>
        <w:br w:type="column"/>
      </w:r>
      <w:bookmarkStart w:id="14" w:name="_Toc229088037"/>
      <w:r>
        <w:lastRenderedPageBreak/>
        <w:t>Jogosultságkezelés</w:t>
      </w:r>
      <w:bookmarkEnd w:id="14"/>
    </w:p>
    <w:p w14:paraId="521AF8F2" w14:textId="77777777" w:rsidR="00F45935" w:rsidRDefault="00F45935" w:rsidP="00F45935">
      <w:pPr>
        <w:pStyle w:val="szdszveg"/>
      </w:pPr>
      <w:r>
        <w:t>A menürendszer dinamikusan működik.</w:t>
      </w:r>
    </w:p>
    <w:p w14:paraId="416F4B40" w14:textId="77777777" w:rsidR="00F45935" w:rsidRDefault="00F45935" w:rsidP="00F45935">
      <w:pPr>
        <w:pStyle w:val="szdszveg"/>
      </w:pPr>
      <w:r>
        <w:t>Vendég felhasználók számára:</w:t>
      </w:r>
    </w:p>
    <w:p w14:paraId="04D65A17" w14:textId="44D52EC0" w:rsidR="00F45935" w:rsidRDefault="00F45935" w:rsidP="00F45935">
      <w:pPr>
        <w:pStyle w:val="szdszveg"/>
        <w:numPr>
          <w:ilvl w:val="0"/>
          <w:numId w:val="40"/>
        </w:numPr>
      </w:pPr>
      <w:r>
        <w:t>„Belépés” menüpont jelenik meg,</w:t>
      </w:r>
    </w:p>
    <w:p w14:paraId="7171C43A" w14:textId="77777777" w:rsidR="00F45935" w:rsidRDefault="00F45935" w:rsidP="00F45935">
      <w:pPr>
        <w:pStyle w:val="szdszveg"/>
      </w:pPr>
      <w:r>
        <w:t>Bejelentkezett felhasználók számára:</w:t>
      </w:r>
    </w:p>
    <w:p w14:paraId="2E4AD5F6" w14:textId="7C6BC584" w:rsidR="00F45935" w:rsidRDefault="00F45935" w:rsidP="00F45935">
      <w:pPr>
        <w:pStyle w:val="szdszveg"/>
        <w:numPr>
          <w:ilvl w:val="0"/>
          <w:numId w:val="40"/>
        </w:numPr>
      </w:pPr>
      <w:r>
        <w:t>„Kilépés” és „Üzenetek” menüpont válik láthatóvá.</w:t>
      </w:r>
    </w:p>
    <w:p w14:paraId="2385B297" w14:textId="5BFAECD8" w:rsidR="00F45935" w:rsidRDefault="00F45935" w:rsidP="00F45935">
      <w:pPr>
        <w:pStyle w:val="szdszveg"/>
      </w:pPr>
      <w:r>
        <w:t>Ez a megoldás PHP session segítségével valósult meg.</w:t>
      </w:r>
    </w:p>
    <w:p w14:paraId="70AA23E3" w14:textId="77777777" w:rsidR="00F45935" w:rsidRDefault="00F45935" w:rsidP="00F45935">
      <w:pPr>
        <w:pStyle w:val="szdszveg"/>
      </w:pPr>
    </w:p>
    <w:p w14:paraId="21488303" w14:textId="4BB91D5E" w:rsidR="00F45935" w:rsidRDefault="00F45935" w:rsidP="00F45935">
      <w:pPr>
        <w:pStyle w:val="szdcmsor2"/>
      </w:pPr>
      <w:bookmarkStart w:id="15" w:name="_Toc229088038"/>
      <w:r>
        <w:t>Kilépés</w:t>
      </w:r>
      <w:bookmarkEnd w:id="15"/>
    </w:p>
    <w:p w14:paraId="792B52C7" w14:textId="77777777" w:rsidR="00F45935" w:rsidRDefault="00F45935" w:rsidP="00F45935">
      <w:pPr>
        <w:pStyle w:val="szdszveg"/>
      </w:pPr>
      <w:r>
        <w:t>A „Kilépés” menüpont kiválasztásakor:</w:t>
      </w:r>
    </w:p>
    <w:p w14:paraId="1EDB032B" w14:textId="4ECFFE37" w:rsidR="00F45935" w:rsidRDefault="00F45935" w:rsidP="00F45935">
      <w:pPr>
        <w:pStyle w:val="szdszveg"/>
        <w:numPr>
          <w:ilvl w:val="0"/>
          <w:numId w:val="40"/>
        </w:numPr>
      </w:pPr>
      <w:r>
        <w:t>a session adatok törlésre kerülnek</w:t>
      </w:r>
    </w:p>
    <w:p w14:paraId="53154A68" w14:textId="1C58671D" w:rsidR="00F45935" w:rsidRDefault="00F45935" w:rsidP="00F45935">
      <w:pPr>
        <w:pStyle w:val="szdszveg"/>
        <w:numPr>
          <w:ilvl w:val="0"/>
          <w:numId w:val="40"/>
        </w:numPr>
      </w:pPr>
      <w:r>
        <w:t>a felhasználó kijelentkezik</w:t>
      </w:r>
    </w:p>
    <w:p w14:paraId="33AF652C" w14:textId="768B0872" w:rsidR="00F45935" w:rsidRDefault="00F45935" w:rsidP="00F45935">
      <w:pPr>
        <w:pStyle w:val="szdszveg"/>
        <w:numPr>
          <w:ilvl w:val="0"/>
          <w:numId w:val="40"/>
        </w:numPr>
      </w:pPr>
      <w:r>
        <w:t>majd visszairányítás történik a főoldalra</w:t>
      </w:r>
    </w:p>
    <w:p w14:paraId="0D130B5D" w14:textId="257F3233" w:rsidR="002E5DAD" w:rsidRDefault="002E5DAD" w:rsidP="002E5DAD">
      <w:pPr>
        <w:pStyle w:val="szdcmsor1"/>
      </w:pPr>
      <w:bookmarkStart w:id="16" w:name="_Toc229088039"/>
      <w:r>
        <w:lastRenderedPageBreak/>
        <w:t>Főoldal</w:t>
      </w:r>
      <w:bookmarkEnd w:id="16"/>
    </w:p>
    <w:p w14:paraId="1E93C32A" w14:textId="7E00DFB4" w:rsidR="002E5DAD" w:rsidRDefault="002E5DAD" w:rsidP="002E5DAD">
      <w:pPr>
        <w:pStyle w:val="szdszveg"/>
      </w:pPr>
      <w:r w:rsidRPr="002E5DAD">
        <w:t>A főoldal célja a választott téma, vagyis a magyarországi szélerőművek bemutatása volt. Az oldal kialakításakor törekedtem a látványos megjelenésre, az áttekinthető elrendezésre és a multimédiás elemek használatára.</w:t>
      </w:r>
    </w:p>
    <w:p w14:paraId="2D776CA0" w14:textId="77777777" w:rsidR="002E5DAD" w:rsidRDefault="002E5DAD" w:rsidP="002E5DAD">
      <w:pPr>
        <w:pStyle w:val="szdszveg"/>
      </w:pPr>
      <w:r>
        <w:t>A főoldal tartalmaz:</w:t>
      </w:r>
    </w:p>
    <w:p w14:paraId="5F1117A9" w14:textId="6A17DD16" w:rsidR="002E5DAD" w:rsidRDefault="002E5DAD" w:rsidP="002E5DAD">
      <w:pPr>
        <w:pStyle w:val="szdszveg"/>
        <w:numPr>
          <w:ilvl w:val="0"/>
          <w:numId w:val="41"/>
        </w:numPr>
      </w:pPr>
      <w:r>
        <w:t>szöveges ismertetőt</w:t>
      </w:r>
    </w:p>
    <w:p w14:paraId="2DC5A1B6" w14:textId="3089816A" w:rsidR="002E5DAD" w:rsidRDefault="002E5DAD" w:rsidP="002E5DAD">
      <w:pPr>
        <w:pStyle w:val="szdszveg"/>
        <w:numPr>
          <w:ilvl w:val="0"/>
          <w:numId w:val="41"/>
        </w:numPr>
      </w:pPr>
      <w:r>
        <w:t>saját videót</w:t>
      </w:r>
    </w:p>
    <w:p w14:paraId="11D98B80" w14:textId="263692FB" w:rsidR="002E5DAD" w:rsidRDefault="002E5DAD" w:rsidP="002E5DAD">
      <w:pPr>
        <w:pStyle w:val="szdszveg"/>
        <w:numPr>
          <w:ilvl w:val="0"/>
          <w:numId w:val="41"/>
        </w:numPr>
      </w:pPr>
      <w:r>
        <w:t>YouTube videót</w:t>
      </w:r>
    </w:p>
    <w:p w14:paraId="5A9B1447" w14:textId="16B16800" w:rsidR="002E5DAD" w:rsidRDefault="002E5DAD" w:rsidP="002E5DAD">
      <w:pPr>
        <w:pStyle w:val="szdszveg"/>
        <w:numPr>
          <w:ilvl w:val="0"/>
          <w:numId w:val="41"/>
        </w:numPr>
      </w:pPr>
      <w:r>
        <w:t>valamint Google térképet</w:t>
      </w:r>
    </w:p>
    <w:p w14:paraId="3510211B" w14:textId="77777777" w:rsidR="002E5DAD" w:rsidRDefault="002E5DAD" w:rsidP="002E5DAD">
      <w:pPr>
        <w:pStyle w:val="szdszveg"/>
      </w:pPr>
    </w:p>
    <w:p w14:paraId="33C21AE3" w14:textId="77777777" w:rsidR="00381792" w:rsidRDefault="002E5DAD" w:rsidP="002E5DAD">
      <w:pPr>
        <w:pStyle w:val="szdszveg"/>
      </w:pPr>
      <w:r>
        <w:t>A beadandó követelményeinek megfelelően egy saját könyvtárból betöltött videó is megjelenítésre került</w:t>
      </w:r>
      <w:r w:rsidR="00381792">
        <w:t xml:space="preserve"> (9. ábra)</w:t>
      </w:r>
      <w:r>
        <w:t>.</w:t>
      </w:r>
    </w:p>
    <w:p w14:paraId="277277C4" w14:textId="47915E31" w:rsidR="00381792" w:rsidRDefault="00381792" w:rsidP="00381792">
      <w:pPr>
        <w:pStyle w:val="szdbra"/>
      </w:pPr>
      <w:r w:rsidRPr="00381792">
        <w:rPr>
          <w:noProof/>
        </w:rPr>
        <w:drawing>
          <wp:inline distT="0" distB="0" distL="0" distR="0" wp14:anchorId="2ED754CB" wp14:editId="15DCC52B">
            <wp:extent cx="4591691" cy="2896004"/>
            <wp:effectExtent l="0" t="0" r="0" b="0"/>
            <wp:docPr id="82748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2A19" w14:textId="7FF765B1" w:rsidR="00381792" w:rsidRPr="00381792" w:rsidRDefault="003B7626" w:rsidP="00381792">
      <w:pPr>
        <w:pStyle w:val="szdbracm"/>
      </w:pPr>
      <w:r>
        <w:t>9.</w:t>
      </w:r>
      <w:r w:rsidR="0039659D">
        <w:t xml:space="preserve"> á</w:t>
      </w:r>
      <w:r>
        <w:t xml:space="preserve">bra </w:t>
      </w:r>
      <w:r w:rsidR="00381792">
        <w:t>Saját videó megjelenítése a főoldalon</w:t>
      </w:r>
    </w:p>
    <w:p w14:paraId="0707FAC7" w14:textId="54324449" w:rsidR="002E5DAD" w:rsidRDefault="002E5DAD" w:rsidP="002E5DAD">
      <w:pPr>
        <w:pStyle w:val="szdszveg"/>
      </w:pPr>
      <w:r>
        <w:t xml:space="preserve"> A videó a </w:t>
      </w:r>
      <w:proofErr w:type="spellStart"/>
      <w:r w:rsidRPr="002E5DAD">
        <w:rPr>
          <w:b/>
          <w:bCs/>
        </w:rPr>
        <w:t>videos</w:t>
      </w:r>
      <w:proofErr w:type="spellEnd"/>
      <w:r>
        <w:t xml:space="preserve"> mappában található.</w:t>
      </w:r>
    </w:p>
    <w:p w14:paraId="067C22F1" w14:textId="70D7E786" w:rsidR="002E5DAD" w:rsidRDefault="002E5DAD" w:rsidP="002E5DAD">
      <w:pPr>
        <w:pStyle w:val="szdszveg"/>
      </w:pPr>
      <w:r>
        <w:t>A videó HTML5 video elem segítségével jelenik meg (</w:t>
      </w:r>
      <w:r w:rsidR="00381792">
        <w:t>10</w:t>
      </w:r>
      <w:r>
        <w:t>. ábra).</w:t>
      </w:r>
    </w:p>
    <w:p w14:paraId="73DB6453" w14:textId="3CEFFD59" w:rsidR="002E5DAD" w:rsidRDefault="002E5DAD" w:rsidP="002E5DAD">
      <w:pPr>
        <w:pStyle w:val="szdbra"/>
      </w:pPr>
      <w:r w:rsidRPr="002E5DAD">
        <w:rPr>
          <w:noProof/>
        </w:rPr>
        <w:drawing>
          <wp:inline distT="0" distB="0" distL="0" distR="0" wp14:anchorId="5DD72156" wp14:editId="2126D090">
            <wp:extent cx="4363059" cy="752580"/>
            <wp:effectExtent l="0" t="0" r="0" b="9525"/>
            <wp:docPr id="13001079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7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CDC1" w14:textId="573F1435" w:rsidR="0044368D" w:rsidRDefault="0093358F" w:rsidP="002E5DAD">
      <w:pPr>
        <w:pStyle w:val="szdbracm"/>
      </w:pPr>
      <w:r>
        <w:t>10.</w:t>
      </w:r>
      <w:r w:rsidR="0039659D">
        <w:t xml:space="preserve"> á</w:t>
      </w:r>
      <w:r>
        <w:t>bra</w:t>
      </w:r>
      <w:r w:rsidRPr="002E5DAD">
        <w:t xml:space="preserve"> </w:t>
      </w:r>
      <w:r w:rsidR="002E5DAD" w:rsidRPr="002E5DAD">
        <w:t>Saját videó megjelenítése HTML5 video elem segítségével</w:t>
      </w:r>
    </w:p>
    <w:p w14:paraId="12EF1E5B" w14:textId="2280C447" w:rsidR="002E5DAD" w:rsidRDefault="0044368D" w:rsidP="0044368D">
      <w:pPr>
        <w:pStyle w:val="szdszveg"/>
      </w:pPr>
      <w:r>
        <w:br w:type="column"/>
      </w:r>
      <w:r w:rsidRPr="0044368D">
        <w:lastRenderedPageBreak/>
        <w:t>A főoldalon egy YouTube videó</w:t>
      </w:r>
      <w:r w:rsidR="00736196">
        <w:t xml:space="preserve"> (11. ábra)</w:t>
      </w:r>
      <w:r w:rsidRPr="0044368D">
        <w:t xml:space="preserve"> is megjelenik </w:t>
      </w:r>
      <w:proofErr w:type="spellStart"/>
      <w:r w:rsidRPr="0044368D">
        <w:rPr>
          <w:b/>
          <w:bCs/>
        </w:rPr>
        <w:t>iframe</w:t>
      </w:r>
      <w:proofErr w:type="spellEnd"/>
      <w:r w:rsidRPr="0044368D">
        <w:t xml:space="preserve"> segítségével</w:t>
      </w:r>
      <w:r>
        <w:t xml:space="preserve"> (1</w:t>
      </w:r>
      <w:r w:rsidR="00736196">
        <w:t>2</w:t>
      </w:r>
      <w:r>
        <w:t>. ábra)</w:t>
      </w:r>
      <w:r w:rsidRPr="0044368D">
        <w:t>. Ez lehetővé teszi külső multimédiás tartalom beágyazását.</w:t>
      </w:r>
    </w:p>
    <w:p w14:paraId="6C027BE9" w14:textId="346B82CE" w:rsidR="00736196" w:rsidRDefault="00736196" w:rsidP="00736196">
      <w:pPr>
        <w:pStyle w:val="szdbra"/>
      </w:pPr>
      <w:r w:rsidRPr="00736196">
        <w:rPr>
          <w:noProof/>
        </w:rPr>
        <w:drawing>
          <wp:inline distT="0" distB="0" distL="0" distR="0" wp14:anchorId="1B85EEC8" wp14:editId="7C262F3E">
            <wp:extent cx="4229690" cy="2886478"/>
            <wp:effectExtent l="0" t="0" r="0" b="9525"/>
            <wp:docPr id="11874453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5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D682" w14:textId="2701C8A0" w:rsidR="00736196" w:rsidRPr="00736196" w:rsidRDefault="000A45F3" w:rsidP="00736196">
      <w:pPr>
        <w:pStyle w:val="szdbracm"/>
      </w:pPr>
      <w:r>
        <w:t>11.</w:t>
      </w:r>
      <w:r w:rsidR="0039659D">
        <w:t xml:space="preserve"> á</w:t>
      </w:r>
      <w:r>
        <w:t xml:space="preserve">bra </w:t>
      </w:r>
      <w:r w:rsidR="00736196">
        <w:t>YouTube videó a főoldalon</w:t>
      </w:r>
    </w:p>
    <w:p w14:paraId="6CD2A1AD" w14:textId="4B4FDF6C" w:rsidR="0044368D" w:rsidRDefault="0044368D" w:rsidP="0044368D">
      <w:pPr>
        <w:pStyle w:val="szdbra"/>
      </w:pPr>
      <w:r w:rsidRPr="0044368D">
        <w:rPr>
          <w:noProof/>
        </w:rPr>
        <w:drawing>
          <wp:inline distT="0" distB="0" distL="0" distR="0" wp14:anchorId="523B1B0F" wp14:editId="4089ECB6">
            <wp:extent cx="4296375" cy="1476581"/>
            <wp:effectExtent l="0" t="0" r="9525" b="9525"/>
            <wp:docPr id="9404900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0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5F3" w14:textId="160E0911" w:rsidR="00085D0F" w:rsidRDefault="000A45F3" w:rsidP="00085D0F">
      <w:pPr>
        <w:pStyle w:val="szdbracm"/>
      </w:pPr>
      <w:r>
        <w:t>12.</w:t>
      </w:r>
      <w:r w:rsidR="003F3561">
        <w:t xml:space="preserve"> </w:t>
      </w:r>
      <w:r>
        <w:t xml:space="preserve">ábra </w:t>
      </w:r>
      <w:r w:rsidR="00085D0F">
        <w:t>YouTube multimédiás tartalom beágyazása</w:t>
      </w:r>
    </w:p>
    <w:p w14:paraId="4C4823BD" w14:textId="66A23869" w:rsidR="00191F35" w:rsidRDefault="00191F35" w:rsidP="00191F35">
      <w:pPr>
        <w:pStyle w:val="szdszveg"/>
      </w:pPr>
      <w:r w:rsidRPr="00191F35">
        <w:t>A beágyazáshoz az „</w:t>
      </w:r>
      <w:proofErr w:type="spellStart"/>
      <w:r w:rsidRPr="00191F35">
        <w:t>embed</w:t>
      </w:r>
      <w:proofErr w:type="spellEnd"/>
      <w:r w:rsidRPr="00191F35">
        <w:t>” típusú YouTube link használata szükséges.</w:t>
      </w:r>
    </w:p>
    <w:p w14:paraId="4C76E7C1" w14:textId="5C197005" w:rsidR="004D26D6" w:rsidRDefault="004D26D6" w:rsidP="004D26D6">
      <w:pPr>
        <w:pStyle w:val="szdszveg"/>
      </w:pPr>
      <w:r>
        <w:br w:type="column"/>
      </w:r>
      <w:r>
        <w:lastRenderedPageBreak/>
        <w:t>A főoldalon Google térkép (13. ábra) is megjelenik, amely a választott projekt fizikai helyét mutatja meg.</w:t>
      </w:r>
    </w:p>
    <w:p w14:paraId="579F1105" w14:textId="77777777" w:rsidR="004D26D6" w:rsidRDefault="004D26D6" w:rsidP="004D26D6">
      <w:pPr>
        <w:pStyle w:val="szdszveg"/>
      </w:pPr>
      <w:r>
        <w:t xml:space="preserve">A térkép </w:t>
      </w:r>
      <w:proofErr w:type="spellStart"/>
      <w:r w:rsidRPr="004D26D6">
        <w:rPr>
          <w:b/>
          <w:bCs/>
        </w:rPr>
        <w:t>iframe</w:t>
      </w:r>
      <w:proofErr w:type="spellEnd"/>
      <w:r>
        <w:t xml:space="preserve"> segítségével került beágyazásra.</w:t>
      </w:r>
    </w:p>
    <w:p w14:paraId="5DBF7264" w14:textId="77777777" w:rsidR="004D26D6" w:rsidRDefault="004D26D6" w:rsidP="004D26D6">
      <w:pPr>
        <w:pStyle w:val="szdszveg"/>
      </w:pPr>
      <w:r>
        <w:t>Ez lehetővé teszi:</w:t>
      </w:r>
    </w:p>
    <w:p w14:paraId="1A8A93F6" w14:textId="6F65F2D3" w:rsidR="004D26D6" w:rsidRDefault="004D26D6" w:rsidP="004D26D6">
      <w:pPr>
        <w:pStyle w:val="szdszveg"/>
        <w:numPr>
          <w:ilvl w:val="0"/>
          <w:numId w:val="42"/>
        </w:numPr>
      </w:pPr>
      <w:r>
        <w:t>a pontos helymeghatározást</w:t>
      </w:r>
    </w:p>
    <w:p w14:paraId="4B04700F" w14:textId="35217094" w:rsidR="004D26D6" w:rsidRDefault="004D26D6" w:rsidP="004D26D6">
      <w:pPr>
        <w:pStyle w:val="szdszveg"/>
        <w:numPr>
          <w:ilvl w:val="0"/>
          <w:numId w:val="42"/>
        </w:numPr>
      </w:pPr>
      <w:r>
        <w:t>valamint az interaktív térkép használatát</w:t>
      </w:r>
    </w:p>
    <w:p w14:paraId="64F1E812" w14:textId="599D4D61" w:rsidR="004D26D6" w:rsidRDefault="004D26D6" w:rsidP="004D26D6">
      <w:pPr>
        <w:pStyle w:val="szdbra"/>
      </w:pPr>
      <w:r w:rsidRPr="004D26D6">
        <w:rPr>
          <w:noProof/>
        </w:rPr>
        <w:drawing>
          <wp:inline distT="0" distB="0" distL="0" distR="0" wp14:anchorId="02AE7302" wp14:editId="797ED55C">
            <wp:extent cx="4134427" cy="3534268"/>
            <wp:effectExtent l="0" t="0" r="0" b="9525"/>
            <wp:docPr id="4425511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1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2FCA" w14:textId="3AE87147" w:rsidR="004D26D6" w:rsidRPr="004D26D6" w:rsidRDefault="00FC6E64" w:rsidP="004D26D6">
      <w:pPr>
        <w:pStyle w:val="szdbracm"/>
      </w:pPr>
      <w:r>
        <w:t>13.</w:t>
      </w:r>
      <w:r w:rsidR="0039659D">
        <w:t xml:space="preserve"> á</w:t>
      </w:r>
      <w:r>
        <w:t xml:space="preserve">bra </w:t>
      </w:r>
      <w:r w:rsidR="004D26D6">
        <w:t>Google térkép a főoldalon</w:t>
      </w:r>
    </w:p>
    <w:p w14:paraId="72E753D1" w14:textId="6CB801E1" w:rsidR="005B3A27" w:rsidRDefault="00A17961" w:rsidP="00DE0D87">
      <w:pPr>
        <w:pStyle w:val="szdcmsor1"/>
        <w:ind w:firstLine="0"/>
      </w:pPr>
      <w:bookmarkStart w:id="17" w:name="_Toc229088040"/>
      <w:r>
        <w:lastRenderedPageBreak/>
        <w:t>Képek menü</w:t>
      </w:r>
      <w:bookmarkEnd w:id="17"/>
    </w:p>
    <w:p w14:paraId="68AF7698" w14:textId="407951C3" w:rsidR="00A17961" w:rsidRDefault="00A17961" w:rsidP="00A17961">
      <w:pPr>
        <w:pStyle w:val="szdszveg"/>
      </w:pPr>
      <w:r w:rsidRPr="00A17961">
        <w:t>Az alkalmazás külön „Képek” menüpontot tartalmaz, amely lehetőséget biztosít a képgaléria megjelenítésére, valamint új képek feltöltésére. A funkció a beadandó követelményeinek megfelelően került kialakításra.</w:t>
      </w:r>
    </w:p>
    <w:p w14:paraId="2CBEE172" w14:textId="77777777" w:rsidR="00A17961" w:rsidRDefault="00A17961" w:rsidP="00A17961">
      <w:pPr>
        <w:pStyle w:val="szdszveg"/>
      </w:pPr>
      <w:r>
        <w:t xml:space="preserve">A képek az </w:t>
      </w:r>
      <w:proofErr w:type="spellStart"/>
      <w:r w:rsidRPr="00A17961">
        <w:rPr>
          <w:b/>
          <w:bCs/>
        </w:rPr>
        <w:t>images</w:t>
      </w:r>
      <w:proofErr w:type="spellEnd"/>
      <w:r>
        <w:t xml:space="preserve"> mappában kerülnek tárolásra, majd a rendszer automatikusan megjeleníti őket galéria formájában.</w:t>
      </w:r>
    </w:p>
    <w:p w14:paraId="509A8BBF" w14:textId="77777777" w:rsidR="00A17961" w:rsidRDefault="00A17961" w:rsidP="00A17961">
      <w:pPr>
        <w:pStyle w:val="szdszveg"/>
      </w:pPr>
      <w:r>
        <w:t>A galéria kialakítása:</w:t>
      </w:r>
    </w:p>
    <w:p w14:paraId="37CABDFA" w14:textId="59147289" w:rsidR="00A17961" w:rsidRDefault="00A17961" w:rsidP="00A17961">
      <w:pPr>
        <w:pStyle w:val="szdszveg"/>
        <w:numPr>
          <w:ilvl w:val="0"/>
          <w:numId w:val="43"/>
        </w:numPr>
      </w:pPr>
      <w:r>
        <w:t>reszponzív</w:t>
      </w:r>
    </w:p>
    <w:p w14:paraId="77E6ED25" w14:textId="007ACBEA" w:rsidR="00A17961" w:rsidRDefault="00A17961" w:rsidP="00A17961">
      <w:pPr>
        <w:pStyle w:val="szdszveg"/>
        <w:numPr>
          <w:ilvl w:val="0"/>
          <w:numId w:val="43"/>
        </w:numPr>
      </w:pPr>
      <w:r>
        <w:t xml:space="preserve">automatikusan </w:t>
      </w:r>
      <w:proofErr w:type="spellStart"/>
      <w:r>
        <w:t>tördelődik</w:t>
      </w:r>
      <w:proofErr w:type="spellEnd"/>
    </w:p>
    <w:p w14:paraId="71248FA9" w14:textId="01ED70D5" w:rsidR="00A17961" w:rsidRDefault="00A17961" w:rsidP="00A17961">
      <w:pPr>
        <w:pStyle w:val="szdszveg"/>
        <w:numPr>
          <w:ilvl w:val="0"/>
          <w:numId w:val="43"/>
        </w:numPr>
      </w:pPr>
      <w:r>
        <w:t>valamint egységes méretben jeleníti meg a képeket</w:t>
      </w:r>
    </w:p>
    <w:p w14:paraId="54DEA244" w14:textId="35E7B5F1" w:rsidR="00A17961" w:rsidRDefault="0031134A" w:rsidP="00A17961">
      <w:pPr>
        <w:pStyle w:val="szdszveg"/>
      </w:pPr>
      <w:r w:rsidRPr="0031134A">
        <w:t xml:space="preserve">A képgaléria a PHP </w:t>
      </w:r>
      <w:proofErr w:type="spellStart"/>
      <w:proofErr w:type="gramStart"/>
      <w:r w:rsidRPr="0031134A">
        <w:t>glob</w:t>
      </w:r>
      <w:proofErr w:type="spellEnd"/>
      <w:r w:rsidRPr="0031134A">
        <w:t>(</w:t>
      </w:r>
      <w:proofErr w:type="gramEnd"/>
      <w:r w:rsidRPr="0031134A">
        <w:t>) függvény</w:t>
      </w:r>
      <w:r>
        <w:t xml:space="preserve"> (14. ábra)</w:t>
      </w:r>
      <w:r w:rsidRPr="0031134A">
        <w:t xml:space="preserve"> segítségével olvassa be automatikusan az </w:t>
      </w:r>
      <w:proofErr w:type="spellStart"/>
      <w:r w:rsidRPr="0031134A">
        <w:t>images</w:t>
      </w:r>
      <w:proofErr w:type="spellEnd"/>
      <w:r w:rsidRPr="0031134A">
        <w:t>/</w:t>
      </w:r>
      <w:proofErr w:type="spellStart"/>
      <w:r w:rsidRPr="0031134A">
        <w:t>galeria</w:t>
      </w:r>
      <w:proofErr w:type="spellEnd"/>
      <w:r w:rsidRPr="0031134A">
        <w:t xml:space="preserve"> mappában található képfájlokat</w:t>
      </w:r>
      <w:r w:rsidR="00C31D16" w:rsidRPr="00C31D16">
        <w:t>.</w:t>
      </w:r>
    </w:p>
    <w:p w14:paraId="0FCB360B" w14:textId="215D4607" w:rsidR="0031134A" w:rsidRDefault="0031134A" w:rsidP="0031134A">
      <w:pPr>
        <w:pStyle w:val="szdbra"/>
      </w:pPr>
      <w:r w:rsidRPr="0031134A">
        <w:rPr>
          <w:noProof/>
        </w:rPr>
        <w:drawing>
          <wp:inline distT="0" distB="0" distL="0" distR="0" wp14:anchorId="12544FE4" wp14:editId="080A745A">
            <wp:extent cx="5579110" cy="398145"/>
            <wp:effectExtent l="0" t="0" r="2540" b="1905"/>
            <wp:docPr id="1591724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4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944D" w14:textId="4AE70970" w:rsidR="0031134A" w:rsidRDefault="00FC6E64" w:rsidP="0031134A">
      <w:pPr>
        <w:pStyle w:val="szdbracm"/>
      </w:pPr>
      <w:r>
        <w:t>14.</w:t>
      </w:r>
      <w:r w:rsidR="0039659D">
        <w:t xml:space="preserve"> á</w:t>
      </w:r>
      <w:r>
        <w:t xml:space="preserve">bra </w:t>
      </w:r>
      <w:r w:rsidR="0031134A">
        <w:t xml:space="preserve">PHP </w:t>
      </w:r>
      <w:proofErr w:type="spellStart"/>
      <w:proofErr w:type="gramStart"/>
      <w:r w:rsidR="0031134A">
        <w:t>glob</w:t>
      </w:r>
      <w:proofErr w:type="spellEnd"/>
      <w:r w:rsidR="0031134A">
        <w:t>(</w:t>
      </w:r>
      <w:proofErr w:type="gramEnd"/>
      <w:r w:rsidR="0031134A">
        <w:t>) függvény használata</w:t>
      </w:r>
    </w:p>
    <w:p w14:paraId="3EA49138" w14:textId="27C186F4" w:rsidR="007F03C2" w:rsidRDefault="007F03C2" w:rsidP="007F03C2">
      <w:pPr>
        <w:pStyle w:val="szdcmsor2"/>
      </w:pPr>
      <w:bookmarkStart w:id="18" w:name="_Toc229088041"/>
      <w:r>
        <w:t>Képfeltöltés</w:t>
      </w:r>
      <w:bookmarkEnd w:id="18"/>
    </w:p>
    <w:p w14:paraId="5D39F735" w14:textId="4468AAB8" w:rsidR="007F03C2" w:rsidRDefault="007F03C2" w:rsidP="007F03C2">
      <w:pPr>
        <w:pStyle w:val="szdszveg"/>
      </w:pPr>
      <w:r w:rsidRPr="007F03C2">
        <w:t>Az alkalmazásban új képet csak bejelentkezett felhasználó tölthet fel</w:t>
      </w:r>
      <w:r w:rsidR="00B42290">
        <w:t xml:space="preserve"> (15. ábra)</w:t>
      </w:r>
      <w:r w:rsidRPr="007F03C2">
        <w:t>. A rendszer ezt a PHP $_SESSION['login'] változó segítségével ellenőrzi</w:t>
      </w:r>
      <w:r>
        <w:t xml:space="preserve"> (1</w:t>
      </w:r>
      <w:r w:rsidR="00B42290">
        <w:t>6</w:t>
      </w:r>
      <w:r>
        <w:t>. ábra)</w:t>
      </w:r>
      <w:r w:rsidRPr="007F03C2">
        <w:t>.</w:t>
      </w:r>
    </w:p>
    <w:p w14:paraId="48A7F71A" w14:textId="1CC70CCC" w:rsidR="00B42290" w:rsidRDefault="00B42290" w:rsidP="00B42290">
      <w:pPr>
        <w:pStyle w:val="szdbra"/>
      </w:pPr>
      <w:r w:rsidRPr="00B42290">
        <w:rPr>
          <w:noProof/>
        </w:rPr>
        <w:drawing>
          <wp:inline distT="0" distB="0" distL="0" distR="0" wp14:anchorId="1B42ADE0" wp14:editId="4CD7C960">
            <wp:extent cx="3848400" cy="2966400"/>
            <wp:effectExtent l="0" t="0" r="0" b="5715"/>
            <wp:docPr id="10046944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4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400" cy="2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CDF8" w14:textId="2BC19F1F" w:rsidR="00F07250" w:rsidRPr="00F07250" w:rsidRDefault="00FC6E64" w:rsidP="00F07250">
      <w:pPr>
        <w:pStyle w:val="szdbracm"/>
      </w:pPr>
      <w:r>
        <w:t>15.</w:t>
      </w:r>
      <w:r w:rsidR="0039659D">
        <w:t xml:space="preserve"> á</w:t>
      </w:r>
      <w:r>
        <w:t xml:space="preserve">bra </w:t>
      </w:r>
      <w:r w:rsidR="00F07250">
        <w:t>Képfeltöltés bejelentkezett felhasználó számára</w:t>
      </w:r>
    </w:p>
    <w:p w14:paraId="242C6136" w14:textId="0757EEDA" w:rsidR="007F03C2" w:rsidRDefault="007F03C2" w:rsidP="007F03C2">
      <w:pPr>
        <w:pStyle w:val="szdbra"/>
      </w:pPr>
      <w:r w:rsidRPr="007F03C2">
        <w:rPr>
          <w:noProof/>
        </w:rPr>
        <w:lastRenderedPageBreak/>
        <w:drawing>
          <wp:inline distT="0" distB="0" distL="0" distR="0" wp14:anchorId="5372CFE0" wp14:editId="0076D81F">
            <wp:extent cx="5579110" cy="2757805"/>
            <wp:effectExtent l="0" t="0" r="2540" b="4445"/>
            <wp:docPr id="1147090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0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B73B" w14:textId="23730962" w:rsidR="007F03C2" w:rsidRDefault="00FC6E64" w:rsidP="007F03C2">
      <w:pPr>
        <w:pStyle w:val="szdbracm"/>
      </w:pPr>
      <w:r>
        <w:t>16.</w:t>
      </w:r>
      <w:r w:rsidR="0039659D">
        <w:t xml:space="preserve"> á</w:t>
      </w:r>
      <w:r>
        <w:t>bra</w:t>
      </w:r>
      <w:r w:rsidRPr="007F03C2">
        <w:t xml:space="preserve"> </w:t>
      </w:r>
      <w:r w:rsidR="007F03C2" w:rsidRPr="007F03C2">
        <w:t>Képfeltöltés ellenőrzése és mentése a galéria mappába</w:t>
      </w:r>
    </w:p>
    <w:p w14:paraId="22697A89" w14:textId="2A2F5F20" w:rsidR="007F03C2" w:rsidRDefault="007F03C2" w:rsidP="007F03C2">
      <w:pPr>
        <w:pStyle w:val="szdszveg"/>
      </w:pPr>
      <w:r w:rsidRPr="007F03C2">
        <w:t>A képfeltöltés során a rendszer ellenőrzi a fájl kiterjesztését is. Csak az alábbi formátumok engedélyezettek</w:t>
      </w:r>
      <w:r>
        <w:t xml:space="preserve">: </w:t>
      </w:r>
      <w:proofErr w:type="spellStart"/>
      <w:r>
        <w:t>jpg</w:t>
      </w:r>
      <w:proofErr w:type="spellEnd"/>
      <w:r>
        <w:t xml:space="preserve">, </w:t>
      </w:r>
      <w:proofErr w:type="spellStart"/>
      <w:r>
        <w:t>jpeg</w:t>
      </w:r>
      <w:proofErr w:type="spellEnd"/>
      <w:r>
        <w:t xml:space="preserve">,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gif</w:t>
      </w:r>
      <w:proofErr w:type="spellEnd"/>
      <w:r>
        <w:t xml:space="preserve"> (1</w:t>
      </w:r>
      <w:r w:rsidR="00B42290">
        <w:t>7</w:t>
      </w:r>
      <w:r>
        <w:t>. ábra)</w:t>
      </w:r>
    </w:p>
    <w:p w14:paraId="688A90EA" w14:textId="25906A03" w:rsidR="007F03C2" w:rsidRDefault="007F03C2" w:rsidP="007F03C2">
      <w:pPr>
        <w:pStyle w:val="szdszveg"/>
      </w:pPr>
      <w:r w:rsidRPr="007F03C2">
        <w:rPr>
          <w:noProof/>
        </w:rPr>
        <w:drawing>
          <wp:inline distT="0" distB="0" distL="0" distR="0" wp14:anchorId="303FC7E3" wp14:editId="19E41E4B">
            <wp:extent cx="4858428" cy="181000"/>
            <wp:effectExtent l="0" t="0" r="0" b="9525"/>
            <wp:docPr id="1705847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7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C04E" w14:textId="766151E3" w:rsidR="007F03C2" w:rsidRDefault="00FC6E64" w:rsidP="007F03C2">
      <w:pPr>
        <w:pStyle w:val="szdbracm"/>
      </w:pPr>
      <w:r>
        <w:t>17.</w:t>
      </w:r>
      <w:r w:rsidR="0039659D">
        <w:t xml:space="preserve"> á</w:t>
      </w:r>
      <w:r>
        <w:t xml:space="preserve">bra </w:t>
      </w:r>
      <w:r w:rsidR="007F03C2">
        <w:t>Megengedett képformátumok</w:t>
      </w:r>
    </w:p>
    <w:p w14:paraId="531DC428" w14:textId="7E8AA843" w:rsidR="00426AA7" w:rsidRDefault="00426AA7" w:rsidP="00426AA7">
      <w:pPr>
        <w:pStyle w:val="szdcmsor2"/>
      </w:pPr>
      <w:bookmarkStart w:id="19" w:name="_Toc229088042"/>
      <w:r>
        <w:t>Képgaléria felhasználói felülete</w:t>
      </w:r>
      <w:bookmarkEnd w:id="19"/>
    </w:p>
    <w:p w14:paraId="2C6128EC" w14:textId="474FCBEB" w:rsidR="00426AA7" w:rsidRDefault="00426AA7" w:rsidP="00426AA7">
      <w:pPr>
        <w:pStyle w:val="szdszveg"/>
      </w:pPr>
      <w:r>
        <w:t>A képgaléria megjelenése CSS segítségével készült. A cél az volt, hogy a feltöltött képek egységes méretben, rendezett formában jelenjenek meg.</w:t>
      </w:r>
    </w:p>
    <w:p w14:paraId="6BBD5474" w14:textId="4D18EF93" w:rsidR="00426AA7" w:rsidRDefault="00426AA7" w:rsidP="00426AA7">
      <w:pPr>
        <w:pStyle w:val="szdszveg"/>
      </w:pPr>
      <w:r>
        <w:t xml:space="preserve">A galéria </w:t>
      </w:r>
      <w:proofErr w:type="spellStart"/>
      <w:r w:rsidRPr="00426AA7">
        <w:rPr>
          <w:b/>
          <w:bCs/>
        </w:rPr>
        <w:t>flexbox</w:t>
      </w:r>
      <w:proofErr w:type="spellEnd"/>
      <w:r>
        <w:t xml:space="preserve"> elrendezést használ (18.ábra), így a képek automatikusan egymás mellé kerülnek, kisebb képernyőn pedig új sorba törnek</w:t>
      </w:r>
      <w:r w:rsidR="00117120">
        <w:t xml:space="preserve"> (19. ábra)</w:t>
      </w:r>
      <w:r>
        <w:t>.</w:t>
      </w:r>
    </w:p>
    <w:p w14:paraId="7A822EAE" w14:textId="5827D7AC" w:rsidR="00426AA7" w:rsidRDefault="00426AA7" w:rsidP="00426AA7">
      <w:pPr>
        <w:pStyle w:val="szdbra"/>
      </w:pPr>
      <w:r w:rsidRPr="00426AA7">
        <w:rPr>
          <w:noProof/>
        </w:rPr>
        <w:drawing>
          <wp:inline distT="0" distB="0" distL="0" distR="0" wp14:anchorId="0B89BB41" wp14:editId="3DE150F4">
            <wp:extent cx="3886742" cy="2591162"/>
            <wp:effectExtent l="0" t="0" r="0" b="0"/>
            <wp:docPr id="1609083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3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9906" w14:textId="221B6668" w:rsidR="00117120" w:rsidRDefault="00FC6E64" w:rsidP="00117120">
      <w:pPr>
        <w:pStyle w:val="szdbracm"/>
      </w:pPr>
      <w:r>
        <w:t>18.</w:t>
      </w:r>
      <w:r w:rsidR="0039659D">
        <w:t xml:space="preserve"> á</w:t>
      </w:r>
      <w:r>
        <w:t xml:space="preserve">bra </w:t>
      </w:r>
      <w:r w:rsidR="00117120">
        <w:t>CSS</w:t>
      </w:r>
      <w:r w:rsidR="00117120" w:rsidRPr="00117120">
        <w:t xml:space="preserve"> </w:t>
      </w:r>
      <w:proofErr w:type="spellStart"/>
      <w:r w:rsidR="00117120" w:rsidRPr="00117120">
        <w:t>flexbox</w:t>
      </w:r>
      <w:proofErr w:type="spellEnd"/>
      <w:r w:rsidR="00117120" w:rsidRPr="00117120">
        <w:t xml:space="preserve"> elrendezés</w:t>
      </w:r>
      <w:r w:rsidR="00117120">
        <w:t>, [stilus.css]</w:t>
      </w:r>
    </w:p>
    <w:p w14:paraId="2A56C8AA" w14:textId="49A379A0" w:rsidR="00117120" w:rsidRDefault="00117120" w:rsidP="00117120">
      <w:pPr>
        <w:pStyle w:val="szdbra"/>
      </w:pPr>
      <w:r w:rsidRPr="00117120">
        <w:rPr>
          <w:noProof/>
        </w:rPr>
        <w:lastRenderedPageBreak/>
        <w:drawing>
          <wp:inline distT="0" distB="0" distL="0" distR="0" wp14:anchorId="1F7DD46E" wp14:editId="394B499E">
            <wp:extent cx="5287113" cy="4029637"/>
            <wp:effectExtent l="0" t="0" r="8890" b="9525"/>
            <wp:docPr id="15327205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0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0F72" w14:textId="5E00ADB4" w:rsidR="00117120" w:rsidRPr="00117120" w:rsidRDefault="00FC6E64" w:rsidP="00117120">
      <w:pPr>
        <w:pStyle w:val="szdbracm"/>
      </w:pPr>
      <w:r>
        <w:t>19.</w:t>
      </w:r>
      <w:r w:rsidR="0039659D">
        <w:t xml:space="preserve"> á</w:t>
      </w:r>
      <w:r>
        <w:t xml:space="preserve">bra </w:t>
      </w:r>
      <w:r w:rsidR="00117120">
        <w:t>Képek rendeződése az ablak méretének változásától függően</w:t>
      </w:r>
    </w:p>
    <w:p w14:paraId="47236C8A" w14:textId="364BB210" w:rsidR="00EC5BCA" w:rsidRDefault="00DD5F04" w:rsidP="00EC5BCA">
      <w:pPr>
        <w:pStyle w:val="szdcmsor1"/>
      </w:pPr>
      <w:bookmarkStart w:id="20" w:name="_Toc229088043"/>
      <w:r>
        <w:lastRenderedPageBreak/>
        <w:t>Kapcsolat menü</w:t>
      </w:r>
      <w:bookmarkEnd w:id="20"/>
    </w:p>
    <w:p w14:paraId="7882B403" w14:textId="5012E0A8" w:rsidR="00177A8B" w:rsidRDefault="00DD5F04" w:rsidP="00DD5F04">
      <w:pPr>
        <w:pStyle w:val="szdszveg"/>
      </w:pPr>
      <w:r w:rsidRPr="00DD5F04">
        <w:t>A webalkalmazás „Kapcsolat” menüpontja lehetőséget biztosít arra, hogy a felhasználók üzenetet küldjenek az oldal tulajdonosa számára. Az elküldött adatok adatbázisba mentésre kerülnek, valamint az „Üzenetek” oldalon is megjelennek.</w:t>
      </w:r>
    </w:p>
    <w:p w14:paraId="0962B409" w14:textId="77777777" w:rsidR="00DD5F04" w:rsidRDefault="00DD5F04" w:rsidP="00DD5F04">
      <w:pPr>
        <w:pStyle w:val="szdszveg"/>
      </w:pPr>
      <w:r>
        <w:t>A kapcsolat űrlap megvalósítása során:</w:t>
      </w:r>
    </w:p>
    <w:p w14:paraId="0D77EC2F" w14:textId="4E983E48" w:rsidR="00DD5F04" w:rsidRDefault="00DD5F04" w:rsidP="00DD5F04">
      <w:pPr>
        <w:pStyle w:val="szdszveg"/>
        <w:numPr>
          <w:ilvl w:val="0"/>
          <w:numId w:val="44"/>
        </w:numPr>
      </w:pPr>
      <w:r>
        <w:t>kliensoldali ellenőrzést</w:t>
      </w:r>
    </w:p>
    <w:p w14:paraId="4CAC833E" w14:textId="419A2CEB" w:rsidR="00DD5F04" w:rsidRDefault="00DD5F04" w:rsidP="00DD5F04">
      <w:pPr>
        <w:pStyle w:val="szdszveg"/>
        <w:numPr>
          <w:ilvl w:val="0"/>
          <w:numId w:val="44"/>
        </w:numPr>
      </w:pPr>
      <w:r>
        <w:t>szerveroldali ellenőrzést</w:t>
      </w:r>
    </w:p>
    <w:p w14:paraId="535E7991" w14:textId="52BA0844" w:rsidR="00DD5F04" w:rsidRDefault="00DD5F04" w:rsidP="00DD5F04">
      <w:pPr>
        <w:pStyle w:val="szdszveg"/>
        <w:numPr>
          <w:ilvl w:val="0"/>
          <w:numId w:val="44"/>
        </w:numPr>
      </w:pPr>
      <w:r>
        <w:t>valamint adatbázis-kezelést alkalmaztam</w:t>
      </w:r>
    </w:p>
    <w:p w14:paraId="513BFBF2" w14:textId="77777777" w:rsidR="00DD5F04" w:rsidRDefault="00DD5F04" w:rsidP="00DD5F04">
      <w:pPr>
        <w:pStyle w:val="szdszveg"/>
      </w:pPr>
      <w:r>
        <w:t>A kapcsolat oldalon a felhasználó a következő adatokat adhatja meg:</w:t>
      </w:r>
    </w:p>
    <w:p w14:paraId="1DA4C38B" w14:textId="77777777" w:rsidR="00DD5F04" w:rsidRDefault="00DD5F04" w:rsidP="00DD5F04">
      <w:pPr>
        <w:pStyle w:val="szdszveg"/>
        <w:numPr>
          <w:ilvl w:val="0"/>
          <w:numId w:val="45"/>
        </w:numPr>
      </w:pPr>
      <w:r>
        <w:t>név,</w:t>
      </w:r>
    </w:p>
    <w:p w14:paraId="54EE729A" w14:textId="77777777" w:rsidR="00DD5F04" w:rsidRDefault="00DD5F04" w:rsidP="00DD5F04">
      <w:pPr>
        <w:pStyle w:val="szdszveg"/>
        <w:numPr>
          <w:ilvl w:val="0"/>
          <w:numId w:val="45"/>
        </w:numPr>
      </w:pPr>
      <w:r>
        <w:t>e-mail cím,</w:t>
      </w:r>
    </w:p>
    <w:p w14:paraId="5AAF663F" w14:textId="77777777" w:rsidR="00DD5F04" w:rsidRDefault="00DD5F04" w:rsidP="00DD5F04">
      <w:pPr>
        <w:pStyle w:val="szdszveg"/>
        <w:numPr>
          <w:ilvl w:val="0"/>
          <w:numId w:val="45"/>
        </w:numPr>
      </w:pPr>
      <w:r>
        <w:t>üzenet.</w:t>
      </w:r>
    </w:p>
    <w:p w14:paraId="20CC7D7E" w14:textId="0C5CB397" w:rsidR="00DD5F04" w:rsidRDefault="00DD5F04" w:rsidP="00DD5F04">
      <w:pPr>
        <w:pStyle w:val="szdszveg"/>
      </w:pPr>
      <w:r>
        <w:t>Az adatok beküldése POST metódussal történik.</w:t>
      </w:r>
    </w:p>
    <w:p w14:paraId="27A3235C" w14:textId="0E354E56" w:rsidR="00CC2CDA" w:rsidRDefault="00CC2CDA" w:rsidP="00DD5F04">
      <w:pPr>
        <w:pStyle w:val="szdszveg"/>
      </w:pPr>
      <w:r w:rsidRPr="00CC2CDA">
        <w:t>A kapcsolat űrlap megfelelő kitöltésének ellenőrzése kliensoldalon JavaScript segítségével történik.</w:t>
      </w:r>
      <w:r>
        <w:t xml:space="preserve"> </w:t>
      </w:r>
      <w:r w:rsidRPr="00CC2CDA">
        <w:t xml:space="preserve">Az ellenőrzés a </w:t>
      </w:r>
      <w:proofErr w:type="spellStart"/>
      <w:proofErr w:type="gramStart"/>
      <w:r w:rsidRPr="00CC2CDA">
        <w:rPr>
          <w:b/>
          <w:bCs/>
        </w:rPr>
        <w:t>kapcsolatEllenorzes</w:t>
      </w:r>
      <w:proofErr w:type="spellEnd"/>
      <w:r w:rsidRPr="00CC2CDA">
        <w:rPr>
          <w:b/>
          <w:bCs/>
        </w:rPr>
        <w:t>(</w:t>
      </w:r>
      <w:proofErr w:type="gramEnd"/>
      <w:r w:rsidRPr="00CC2CDA">
        <w:rPr>
          <w:b/>
          <w:bCs/>
        </w:rPr>
        <w:t>)</w:t>
      </w:r>
      <w:r w:rsidR="005932E2">
        <w:rPr>
          <w:b/>
          <w:bCs/>
        </w:rPr>
        <w:t xml:space="preserve"> </w:t>
      </w:r>
      <w:r w:rsidR="005932E2" w:rsidRPr="005932E2">
        <w:t>(20.</w:t>
      </w:r>
      <w:r w:rsidR="0039659D">
        <w:t xml:space="preserve"> á</w:t>
      </w:r>
      <w:r w:rsidR="005932E2" w:rsidRPr="005932E2">
        <w:t>bra)</w:t>
      </w:r>
      <w:r w:rsidRPr="00CC2CDA">
        <w:t xml:space="preserve"> függvényben valósult meg.</w:t>
      </w:r>
    </w:p>
    <w:p w14:paraId="0CAE9656" w14:textId="77777777" w:rsidR="005932E2" w:rsidRDefault="005932E2" w:rsidP="005932E2">
      <w:pPr>
        <w:pStyle w:val="szdszveg"/>
      </w:pPr>
      <w:r>
        <w:t>A rendszer ellenőrzi:</w:t>
      </w:r>
    </w:p>
    <w:p w14:paraId="05E82D3B" w14:textId="4CA2F742" w:rsidR="005932E2" w:rsidRDefault="005932E2" w:rsidP="005932E2">
      <w:pPr>
        <w:pStyle w:val="szdszveg"/>
        <w:numPr>
          <w:ilvl w:val="0"/>
          <w:numId w:val="46"/>
        </w:numPr>
      </w:pPr>
      <w:r>
        <w:t>a név mező kitöltését</w:t>
      </w:r>
    </w:p>
    <w:p w14:paraId="371BF046" w14:textId="22F488A1" w:rsidR="005932E2" w:rsidRDefault="005932E2" w:rsidP="005932E2">
      <w:pPr>
        <w:pStyle w:val="szdszveg"/>
        <w:numPr>
          <w:ilvl w:val="0"/>
          <w:numId w:val="46"/>
        </w:numPr>
      </w:pPr>
      <w:r>
        <w:t>az e-mail cím helyességét</w:t>
      </w:r>
    </w:p>
    <w:p w14:paraId="45DD7DFA" w14:textId="1A2A4050" w:rsidR="005932E2" w:rsidRDefault="005932E2" w:rsidP="005932E2">
      <w:pPr>
        <w:pStyle w:val="szdszveg"/>
        <w:numPr>
          <w:ilvl w:val="0"/>
          <w:numId w:val="46"/>
        </w:numPr>
      </w:pPr>
      <w:r>
        <w:t>az üzenet meglétét</w:t>
      </w:r>
    </w:p>
    <w:p w14:paraId="5BFAA3F9" w14:textId="61F1FCE6" w:rsidR="005932E2" w:rsidRDefault="005932E2" w:rsidP="005932E2">
      <w:pPr>
        <w:pStyle w:val="szdszveg"/>
        <w:numPr>
          <w:ilvl w:val="0"/>
          <w:numId w:val="46"/>
        </w:numPr>
      </w:pPr>
      <w:r>
        <w:t>valamint az üzenet minimális hosszát</w:t>
      </w:r>
    </w:p>
    <w:p w14:paraId="17B88B30" w14:textId="0720D74D" w:rsidR="005932E2" w:rsidRDefault="005932E2" w:rsidP="005932E2">
      <w:pPr>
        <w:pStyle w:val="szdbra"/>
      </w:pPr>
      <w:r w:rsidRPr="005932E2">
        <w:rPr>
          <w:noProof/>
        </w:rPr>
        <w:lastRenderedPageBreak/>
        <w:drawing>
          <wp:inline distT="0" distB="0" distL="0" distR="0" wp14:anchorId="11F06198" wp14:editId="4BB82E0E">
            <wp:extent cx="5579110" cy="5942965"/>
            <wp:effectExtent l="0" t="0" r="2540" b="635"/>
            <wp:docPr id="3367693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69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6ACD" w14:textId="0FD21DF9" w:rsidR="005932E2" w:rsidRDefault="00FC6E64" w:rsidP="005932E2">
      <w:pPr>
        <w:pStyle w:val="szdbracm"/>
      </w:pPr>
      <w:r>
        <w:t>20.</w:t>
      </w:r>
      <w:r w:rsidR="005F2A2F">
        <w:t xml:space="preserve"> </w:t>
      </w:r>
      <w:r>
        <w:t xml:space="preserve">ábra </w:t>
      </w:r>
      <w:r w:rsidR="005932E2">
        <w:t xml:space="preserve">JS </w:t>
      </w:r>
      <w:proofErr w:type="spellStart"/>
      <w:proofErr w:type="gramStart"/>
      <w:r w:rsidR="005932E2">
        <w:t>kapcsolatEllenorzes</w:t>
      </w:r>
      <w:proofErr w:type="spellEnd"/>
      <w:r w:rsidR="005932E2">
        <w:t>(</w:t>
      </w:r>
      <w:proofErr w:type="gramEnd"/>
      <w:r w:rsidR="005932E2">
        <w:t>) függvény</w:t>
      </w:r>
    </w:p>
    <w:p w14:paraId="3E45FCDE" w14:textId="25A8B751" w:rsidR="00F45C5F" w:rsidRDefault="00F45C5F" w:rsidP="00F45C5F">
      <w:pPr>
        <w:pStyle w:val="szdszveg"/>
      </w:pPr>
      <w:r w:rsidRPr="00F45C5F">
        <w:t>Az űrlap csak akkor kerül elküldésre, ha minden ellenőrzés sikeresen lefut.</w:t>
      </w:r>
    </w:p>
    <w:p w14:paraId="2202FDAE" w14:textId="7838CC97" w:rsidR="00F45C5F" w:rsidRDefault="00A01311" w:rsidP="00F45C5F">
      <w:pPr>
        <w:pStyle w:val="szdszveg"/>
      </w:pPr>
      <w:r w:rsidRPr="00A01311">
        <w:t>A kliensoldali ellenőrzés mellett szerveroldali validáció is megvalósításra került PHP nyelven</w:t>
      </w:r>
      <w:r w:rsidR="00B079D4">
        <w:t xml:space="preserve"> (21. ábra)</w:t>
      </w:r>
      <w:r w:rsidRPr="00A01311">
        <w:t>.</w:t>
      </w:r>
    </w:p>
    <w:p w14:paraId="359FC963" w14:textId="77777777" w:rsidR="00B079D4" w:rsidRDefault="00B079D4" w:rsidP="00B079D4">
      <w:pPr>
        <w:pStyle w:val="szdszveg"/>
      </w:pPr>
      <w:r>
        <w:t>A szerveroldali ellenőrzés célja:</w:t>
      </w:r>
    </w:p>
    <w:p w14:paraId="190574E6" w14:textId="090F8EB7" w:rsidR="00B079D4" w:rsidRDefault="00B079D4" w:rsidP="00B079D4">
      <w:pPr>
        <w:pStyle w:val="szdszveg"/>
        <w:numPr>
          <w:ilvl w:val="0"/>
          <w:numId w:val="47"/>
        </w:numPr>
      </w:pPr>
      <w:r>
        <w:t>az üres mezők kiszűrése</w:t>
      </w:r>
    </w:p>
    <w:p w14:paraId="01625AF3" w14:textId="34E2B7AE" w:rsidR="00B079D4" w:rsidRDefault="00B079D4" w:rsidP="00B079D4">
      <w:pPr>
        <w:pStyle w:val="szdszveg"/>
        <w:numPr>
          <w:ilvl w:val="0"/>
          <w:numId w:val="47"/>
        </w:numPr>
      </w:pPr>
      <w:r>
        <w:t>a hibás e-mail cím ellenőrzése</w:t>
      </w:r>
    </w:p>
    <w:p w14:paraId="50ADA282" w14:textId="78AD66B3" w:rsidR="00B079D4" w:rsidRDefault="00B079D4" w:rsidP="00B079D4">
      <w:pPr>
        <w:pStyle w:val="szdszveg"/>
        <w:numPr>
          <w:ilvl w:val="0"/>
          <w:numId w:val="47"/>
        </w:numPr>
      </w:pPr>
      <w:r>
        <w:t>valamint az üzenet hosszának vizsgálata</w:t>
      </w:r>
    </w:p>
    <w:p w14:paraId="4800DB6F" w14:textId="4DBFD02C" w:rsidR="00B079D4" w:rsidRDefault="00B079D4" w:rsidP="00B079D4">
      <w:pPr>
        <w:pStyle w:val="szdbra"/>
      </w:pPr>
      <w:r w:rsidRPr="00B079D4">
        <w:rPr>
          <w:noProof/>
        </w:rPr>
        <w:lastRenderedPageBreak/>
        <w:drawing>
          <wp:inline distT="0" distB="0" distL="0" distR="0" wp14:anchorId="52A2105C" wp14:editId="04974D33">
            <wp:extent cx="5579110" cy="3823970"/>
            <wp:effectExtent l="0" t="0" r="2540" b="5080"/>
            <wp:docPr id="20506951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51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037C" w14:textId="0AD498B3" w:rsidR="00A75E24" w:rsidRDefault="00FC6E64" w:rsidP="00A75E24">
      <w:pPr>
        <w:pStyle w:val="szdbracm"/>
      </w:pPr>
      <w:r>
        <w:t>21.</w:t>
      </w:r>
      <w:r w:rsidR="005F2A2F">
        <w:t xml:space="preserve"> </w:t>
      </w:r>
      <w:r>
        <w:t>ábra</w:t>
      </w:r>
      <w:r w:rsidRPr="00B079D4">
        <w:t xml:space="preserve"> </w:t>
      </w:r>
      <w:r w:rsidR="00B079D4" w:rsidRPr="00B079D4">
        <w:t>Szerveroldali adatellenőrzés PHP segítségével</w:t>
      </w:r>
    </w:p>
    <w:p w14:paraId="4C5E8A1F" w14:textId="0F4F588C" w:rsidR="00A75E24" w:rsidRDefault="00A75E24" w:rsidP="00A75E24">
      <w:pPr>
        <w:pStyle w:val="szdszveg"/>
      </w:pPr>
      <w:r w:rsidRPr="00A75E24">
        <w:t xml:space="preserve">A sikeresen ellenőrzött üzenetek PDO </w:t>
      </w:r>
      <w:proofErr w:type="spellStart"/>
      <w:r w:rsidRPr="00A75E24">
        <w:t>prepared</w:t>
      </w:r>
      <w:proofErr w:type="spellEnd"/>
      <w:r w:rsidRPr="00A75E24">
        <w:t xml:space="preserve"> </w:t>
      </w:r>
      <w:proofErr w:type="spellStart"/>
      <w:r w:rsidRPr="00A75E24">
        <w:t>statement</w:t>
      </w:r>
      <w:proofErr w:type="spellEnd"/>
      <w:r w:rsidRPr="00A75E24">
        <w:t xml:space="preserve"> segítségével kerülnek mentésre az adatbázis </w:t>
      </w:r>
      <w:proofErr w:type="spellStart"/>
      <w:r w:rsidRPr="00A75E24">
        <w:rPr>
          <w:b/>
          <w:bCs/>
        </w:rPr>
        <w:t>uzenetek</w:t>
      </w:r>
      <w:proofErr w:type="spellEnd"/>
      <w:r w:rsidRPr="00A75E24">
        <w:t xml:space="preserve"> táblájába</w:t>
      </w:r>
      <w:r>
        <w:t xml:space="preserve"> (22. ábra)</w:t>
      </w:r>
      <w:r w:rsidRPr="00A75E24">
        <w:t>.</w:t>
      </w:r>
    </w:p>
    <w:p w14:paraId="43316DF9" w14:textId="715717D1" w:rsidR="00A75E24" w:rsidRDefault="00A75E24" w:rsidP="00A75E24">
      <w:pPr>
        <w:pStyle w:val="szdbra"/>
      </w:pPr>
      <w:r w:rsidRPr="00A75E24">
        <w:rPr>
          <w:noProof/>
        </w:rPr>
        <w:drawing>
          <wp:inline distT="0" distB="0" distL="0" distR="0" wp14:anchorId="35399F91" wp14:editId="45D4AD02">
            <wp:extent cx="5579110" cy="812165"/>
            <wp:effectExtent l="0" t="0" r="2540" b="6985"/>
            <wp:docPr id="2065978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80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8478" w14:textId="18F2CA32" w:rsidR="00A75E24" w:rsidRDefault="00AD41E8" w:rsidP="00A75E24">
      <w:pPr>
        <w:pStyle w:val="szdbracm"/>
      </w:pPr>
      <w:r>
        <w:t>22.</w:t>
      </w:r>
      <w:r w:rsidR="005F2A2F">
        <w:t xml:space="preserve"> </w:t>
      </w:r>
      <w:r>
        <w:t>ábra</w:t>
      </w:r>
      <w:r w:rsidRPr="00A75E24">
        <w:t xml:space="preserve"> </w:t>
      </w:r>
      <w:r w:rsidR="00A75E24" w:rsidRPr="00A75E24">
        <w:t xml:space="preserve">Üzenet adatbázisba mentése PDO </w:t>
      </w:r>
      <w:proofErr w:type="spellStart"/>
      <w:r w:rsidR="00A75E24" w:rsidRPr="00A75E24">
        <w:t>prepare</w:t>
      </w:r>
      <w:r w:rsidR="004A7F83">
        <w:t>d</w:t>
      </w:r>
      <w:proofErr w:type="spellEnd"/>
      <w:r w:rsidR="00A75E24" w:rsidRPr="00A75E24">
        <w:t xml:space="preserve"> </w:t>
      </w:r>
      <w:proofErr w:type="spellStart"/>
      <w:r w:rsidR="00A75E24" w:rsidRPr="00A75E24">
        <w:t>statement</w:t>
      </w:r>
      <w:proofErr w:type="spellEnd"/>
      <w:r w:rsidR="00A75E24" w:rsidRPr="00A75E24">
        <w:t xml:space="preserve"> segítségével</w:t>
      </w:r>
    </w:p>
    <w:p w14:paraId="52BC0CF5" w14:textId="77777777" w:rsidR="00BA3512" w:rsidRDefault="00BA3512" w:rsidP="00BA3512">
      <w:pPr>
        <w:pStyle w:val="szdszveg"/>
      </w:pPr>
      <w:r>
        <w:t>Az alkalmazás lehetővé teszi, hogy:</w:t>
      </w:r>
    </w:p>
    <w:p w14:paraId="1652092B" w14:textId="38A1C265" w:rsidR="00BA3512" w:rsidRDefault="00BA3512" w:rsidP="00BA3512">
      <w:pPr>
        <w:pStyle w:val="szdszveg"/>
        <w:numPr>
          <w:ilvl w:val="0"/>
          <w:numId w:val="48"/>
        </w:numPr>
      </w:pPr>
      <w:r>
        <w:t>bejelentkezett felhasználó</w:t>
      </w:r>
    </w:p>
    <w:p w14:paraId="64367DF3" w14:textId="30AB5EB4" w:rsidR="00BA3512" w:rsidRDefault="00BA3512" w:rsidP="00BA3512">
      <w:pPr>
        <w:pStyle w:val="szdszveg"/>
        <w:numPr>
          <w:ilvl w:val="0"/>
          <w:numId w:val="48"/>
        </w:numPr>
      </w:pPr>
      <w:r>
        <w:t xml:space="preserve">valamint vendég felhasználó is </w:t>
      </w:r>
      <w:proofErr w:type="spellStart"/>
      <w:r>
        <w:t>küldhessen</w:t>
      </w:r>
      <w:proofErr w:type="spellEnd"/>
      <w:r>
        <w:t xml:space="preserve"> üzenetet</w:t>
      </w:r>
    </w:p>
    <w:p w14:paraId="1E659389" w14:textId="7D6CEC86" w:rsidR="00BA3512" w:rsidRPr="00BA3512" w:rsidRDefault="00BA3512" w:rsidP="00BA3512">
      <w:pPr>
        <w:pStyle w:val="szdszveg"/>
      </w:pPr>
      <w:r>
        <w:t xml:space="preserve">Vendég felhasználó esetén a </w:t>
      </w:r>
      <w:proofErr w:type="spellStart"/>
      <w:r>
        <w:t>felhasznalo_id</w:t>
      </w:r>
      <w:proofErr w:type="spellEnd"/>
      <w:r>
        <w:t xml:space="preserve"> mező NULL értéket kap.</w:t>
      </w:r>
    </w:p>
    <w:p w14:paraId="0B9BF8E3" w14:textId="7EF1495D" w:rsidR="00434CA8" w:rsidRDefault="00FA77ED" w:rsidP="00CE3E67">
      <w:pPr>
        <w:pStyle w:val="szdcmsor1"/>
      </w:pPr>
      <w:bookmarkStart w:id="21" w:name="_Toc229088044"/>
      <w:r>
        <w:lastRenderedPageBreak/>
        <w:t>Üzenetek menü</w:t>
      </w:r>
      <w:bookmarkEnd w:id="21"/>
    </w:p>
    <w:p w14:paraId="35385921" w14:textId="1F8F2207" w:rsidR="00FA77ED" w:rsidRDefault="00FA77ED" w:rsidP="00FA77ED">
      <w:pPr>
        <w:pStyle w:val="szdszveg"/>
      </w:pPr>
      <w:r w:rsidRPr="00FA77ED">
        <w:t>Az alkalmazás külön „Üzenetek” menüpontot tartalmaz</w:t>
      </w:r>
      <w:r w:rsidR="00265F6E">
        <w:t xml:space="preserve"> (23. ábra)</w:t>
      </w:r>
      <w:r w:rsidRPr="00FA77ED">
        <w:t>, ahol az oldal tulajdonosa megtekintheti a kapcsolat űrlapon keresztül beküldött üzeneteket. A menüpont csak bejelentkezett felhasználó számára látható, ezzel teljesítve a beadandó jogosultsági követelményét.</w:t>
      </w:r>
      <w:r>
        <w:t xml:space="preserve"> </w:t>
      </w:r>
      <w:r w:rsidRPr="00FA77ED">
        <w:t>Az elküldött üzenetek táblázatos formában jelennek meg az „Üzenetek” oldalon.</w:t>
      </w:r>
      <w:r>
        <w:t xml:space="preserve"> Az oldal kizárólag bejelentkezett felhasználó számára érhető el.</w:t>
      </w:r>
    </w:p>
    <w:p w14:paraId="35B66326" w14:textId="6C31DCCD" w:rsidR="00FA77ED" w:rsidRDefault="00FA77ED" w:rsidP="00FA77ED">
      <w:pPr>
        <w:pStyle w:val="szdszveg"/>
      </w:pPr>
      <w:r>
        <w:t xml:space="preserve">A rendszer az adatokat </w:t>
      </w:r>
      <w:proofErr w:type="spellStart"/>
      <w:r>
        <w:t>MySQL</w:t>
      </w:r>
      <w:proofErr w:type="spellEnd"/>
      <w:r>
        <w:t xml:space="preserve"> adatbázisból tölti be PDO használatával</w:t>
      </w:r>
      <w:r w:rsidR="003E3B90">
        <w:t xml:space="preserve"> és a</w:t>
      </w:r>
      <w:r w:rsidR="003E3B90" w:rsidRPr="003E3B90">
        <w:t>z üzeneteket fordított időrendben jeleníti meg, így a legfrissebb üzenet kerül a lista elejére.</w:t>
      </w:r>
      <w:r w:rsidR="003E3B90">
        <w:t xml:space="preserve"> </w:t>
      </w:r>
      <w:r w:rsidR="003E3B90" w:rsidRPr="003E3B90">
        <w:t>A megoldás biztosítja, hogy az adminisztrátor mindig a legújabb üzeneteket lássa elsőként.</w:t>
      </w:r>
    </w:p>
    <w:p w14:paraId="598EA9E7" w14:textId="13866CDD" w:rsidR="00265F6E" w:rsidRDefault="00265F6E" w:rsidP="00265F6E">
      <w:pPr>
        <w:pStyle w:val="szdbra"/>
      </w:pPr>
      <w:r w:rsidRPr="00265F6E">
        <w:rPr>
          <w:noProof/>
        </w:rPr>
        <w:drawing>
          <wp:inline distT="0" distB="0" distL="0" distR="0" wp14:anchorId="270B036C" wp14:editId="4881882E">
            <wp:extent cx="4647600" cy="3139200"/>
            <wp:effectExtent l="0" t="0" r="635" b="4445"/>
            <wp:docPr id="1939978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785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76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5F78" w14:textId="3543985C" w:rsidR="00E8264B" w:rsidRDefault="004743B6" w:rsidP="00E8264B">
      <w:pPr>
        <w:pStyle w:val="szdbracm"/>
      </w:pPr>
      <w:r>
        <w:t>23.</w:t>
      </w:r>
      <w:r w:rsidR="005F2A2F">
        <w:t xml:space="preserve"> </w:t>
      </w:r>
      <w:r>
        <w:t xml:space="preserve">ábra </w:t>
      </w:r>
      <w:r w:rsidR="00E8264B">
        <w:t>Üzenetek menüpont</w:t>
      </w:r>
    </w:p>
    <w:p w14:paraId="376FACD3" w14:textId="7D38E419" w:rsidR="005312F3" w:rsidRPr="005312F3" w:rsidRDefault="005312F3" w:rsidP="005312F3">
      <w:pPr>
        <w:pStyle w:val="szdszveg"/>
      </w:pPr>
      <w:r>
        <w:t>Az alkalmazás lehetőséget biztosít arra, hogy nem bejelentkezett felhasználók is küldhessenek üzenetet. Ebben az esetben az alkalmazás automatikusan a „Vendég” nevet jeleníti meg (24.</w:t>
      </w:r>
      <w:r w:rsidR="005F2A2F">
        <w:t xml:space="preserve"> </w:t>
      </w:r>
      <w:r>
        <w:t>ábra).</w:t>
      </w:r>
    </w:p>
    <w:p w14:paraId="2D3CC65D" w14:textId="590D845D" w:rsidR="003E3B90" w:rsidRDefault="005312F3" w:rsidP="005312F3">
      <w:pPr>
        <w:pStyle w:val="szdbra"/>
      </w:pPr>
      <w:r w:rsidRPr="005312F3">
        <w:rPr>
          <w:noProof/>
        </w:rPr>
        <w:lastRenderedPageBreak/>
        <w:drawing>
          <wp:inline distT="0" distB="0" distL="0" distR="0" wp14:anchorId="769BCFAE" wp14:editId="527B35A1">
            <wp:extent cx="4934639" cy="2029108"/>
            <wp:effectExtent l="0" t="0" r="0" b="9525"/>
            <wp:docPr id="12051036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36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D34C" w14:textId="0A939BC1" w:rsidR="00031E67" w:rsidRDefault="000E6372" w:rsidP="00031E67">
      <w:pPr>
        <w:pStyle w:val="szdbracm"/>
      </w:pPr>
      <w:r>
        <w:t>24.</w:t>
      </w:r>
      <w:r w:rsidR="005F2A2F">
        <w:t xml:space="preserve"> </w:t>
      </w:r>
      <w:r>
        <w:t>ábra</w:t>
      </w:r>
      <w:r w:rsidRPr="00031E67">
        <w:t xml:space="preserve"> </w:t>
      </w:r>
      <w:r w:rsidR="00031E67" w:rsidRPr="00031E67">
        <w:t>Vendég felhasználók kezelése SQL CASE szerkezettel</w:t>
      </w:r>
    </w:p>
    <w:p w14:paraId="2F635B19" w14:textId="77777777" w:rsidR="002B5D22" w:rsidRDefault="002B5D22" w:rsidP="002B5D22">
      <w:pPr>
        <w:pStyle w:val="szdszveg"/>
      </w:pPr>
      <w:r>
        <w:t>Az üzenetek HTML táblázatban jelennek meg.</w:t>
      </w:r>
    </w:p>
    <w:p w14:paraId="11AA9232" w14:textId="77777777" w:rsidR="002B5D22" w:rsidRDefault="002B5D22" w:rsidP="002B5D22">
      <w:pPr>
        <w:pStyle w:val="szdszveg"/>
      </w:pPr>
      <w:r>
        <w:t>A táblázat külön oszlopokban jeleníti meg az adatokat.</w:t>
      </w:r>
    </w:p>
    <w:p w14:paraId="22FE980D" w14:textId="2C1BACE1" w:rsidR="002B5D22" w:rsidRDefault="002B5D22" w:rsidP="002B5D22">
      <w:pPr>
        <w:pStyle w:val="szdszveg"/>
      </w:pPr>
      <w:r>
        <w:t xml:space="preserve">A rendszer </w:t>
      </w:r>
      <w:proofErr w:type="spellStart"/>
      <w:r>
        <w:t>Bootstrap</w:t>
      </w:r>
      <w:proofErr w:type="spellEnd"/>
      <w:r>
        <w:t>-szerű egyedi CSS stílusokat használ az áttekinthető megjelenítés érdekében.</w:t>
      </w:r>
    </w:p>
    <w:p w14:paraId="41582902" w14:textId="7526E7A1" w:rsidR="002B5D22" w:rsidRDefault="002B5D22" w:rsidP="002B5D22">
      <w:pPr>
        <w:pStyle w:val="szdszveg"/>
      </w:pPr>
      <w:r>
        <w:t>A rendszer lehetőséget biztosít az üzenetek törlésére is (25. ábra).</w:t>
      </w:r>
    </w:p>
    <w:p w14:paraId="4783615C" w14:textId="5F71DB2E" w:rsidR="002B5D22" w:rsidRDefault="002B5D22" w:rsidP="002B5D22">
      <w:pPr>
        <w:pStyle w:val="szdszveg"/>
      </w:pPr>
      <w:r>
        <w:t xml:space="preserve">A törlés GET paraméter segítségével történik, majd PDO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fut le az adatbázison.</w:t>
      </w:r>
    </w:p>
    <w:p w14:paraId="46D1C6A6" w14:textId="4814BBF1" w:rsidR="002B5D22" w:rsidRDefault="002B5D22" w:rsidP="002B5D22">
      <w:pPr>
        <w:pStyle w:val="szdbra"/>
      </w:pPr>
      <w:r w:rsidRPr="002B5D22">
        <w:rPr>
          <w:noProof/>
        </w:rPr>
        <w:drawing>
          <wp:inline distT="0" distB="0" distL="0" distR="0" wp14:anchorId="5E7ADCDF" wp14:editId="27917E77">
            <wp:extent cx="5579110" cy="389890"/>
            <wp:effectExtent l="0" t="0" r="2540" b="0"/>
            <wp:docPr id="17566487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87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7CC4" w14:textId="5BCAFA94" w:rsidR="009F3246" w:rsidRDefault="000E6372" w:rsidP="009F3246">
      <w:pPr>
        <w:pStyle w:val="szdbracm"/>
      </w:pPr>
      <w:r>
        <w:t>25.</w:t>
      </w:r>
      <w:r w:rsidR="005F2A2F">
        <w:t xml:space="preserve"> </w:t>
      </w:r>
      <w:r>
        <w:t>ábra</w:t>
      </w:r>
      <w:r w:rsidRPr="009F3246">
        <w:t xml:space="preserve"> </w:t>
      </w:r>
      <w:r w:rsidR="009F3246" w:rsidRPr="009F3246">
        <w:t xml:space="preserve">Üzenetek törlése PDO </w:t>
      </w:r>
      <w:proofErr w:type="spellStart"/>
      <w:r w:rsidR="009F3246" w:rsidRPr="009F3246">
        <w:t>prepared</w:t>
      </w:r>
      <w:proofErr w:type="spellEnd"/>
      <w:r w:rsidR="009F3246" w:rsidRPr="009F3246">
        <w:t xml:space="preserve"> </w:t>
      </w:r>
      <w:proofErr w:type="spellStart"/>
      <w:r w:rsidR="009F3246" w:rsidRPr="009F3246">
        <w:t>statement</w:t>
      </w:r>
      <w:proofErr w:type="spellEnd"/>
      <w:r w:rsidR="009F3246" w:rsidRPr="009F3246">
        <w:t xml:space="preserve"> használatával</w:t>
      </w:r>
    </w:p>
    <w:p w14:paraId="0DA09A03" w14:textId="5637553A" w:rsidR="004D731B" w:rsidRDefault="004D731B" w:rsidP="004D731B">
      <w:pPr>
        <w:pStyle w:val="szdcmsor1"/>
      </w:pPr>
      <w:bookmarkStart w:id="22" w:name="_Toc229088045"/>
      <w:r>
        <w:lastRenderedPageBreak/>
        <w:t>CRUD alkalmazás bemutatása</w:t>
      </w:r>
      <w:bookmarkEnd w:id="22"/>
    </w:p>
    <w:p w14:paraId="0448E207" w14:textId="77777777" w:rsidR="004D731B" w:rsidRDefault="004D731B" w:rsidP="004D731B">
      <w:pPr>
        <w:pStyle w:val="szdszveg"/>
      </w:pPr>
      <w:r>
        <w:t>Az alkalmazás egyik legfontosabb része a „CRUD” menüpont, amely lehetőséget biztosít az adatbázisban tárolt szélerőmű adatok kezelésére. A CRUD rendszer segítségével:</w:t>
      </w:r>
    </w:p>
    <w:p w14:paraId="4429BD48" w14:textId="77ECBEA7" w:rsidR="004D731B" w:rsidRDefault="004D731B" w:rsidP="004D731B">
      <w:pPr>
        <w:pStyle w:val="szdszveg"/>
        <w:numPr>
          <w:ilvl w:val="0"/>
          <w:numId w:val="49"/>
        </w:numPr>
      </w:pPr>
      <w:r>
        <w:t>új rekord hozható létre</w:t>
      </w:r>
    </w:p>
    <w:p w14:paraId="104F46B4" w14:textId="505AFF88" w:rsidR="004D731B" w:rsidRDefault="004D731B" w:rsidP="004D731B">
      <w:pPr>
        <w:pStyle w:val="szdszveg"/>
        <w:numPr>
          <w:ilvl w:val="0"/>
          <w:numId w:val="49"/>
        </w:numPr>
      </w:pPr>
      <w:r>
        <w:t>a meglévő rekordok megtekinthetők</w:t>
      </w:r>
    </w:p>
    <w:p w14:paraId="4C582F2C" w14:textId="4E09EFC7" w:rsidR="004D731B" w:rsidRDefault="004D731B" w:rsidP="004D731B">
      <w:pPr>
        <w:pStyle w:val="szdszveg"/>
        <w:numPr>
          <w:ilvl w:val="0"/>
          <w:numId w:val="49"/>
        </w:numPr>
      </w:pPr>
      <w:r>
        <w:t>módosíthatók</w:t>
      </w:r>
    </w:p>
    <w:p w14:paraId="1E52118C" w14:textId="6E408A4B" w:rsidR="004D731B" w:rsidRDefault="004D731B" w:rsidP="004D731B">
      <w:pPr>
        <w:pStyle w:val="szdszveg"/>
        <w:numPr>
          <w:ilvl w:val="0"/>
          <w:numId w:val="49"/>
        </w:numPr>
      </w:pPr>
      <w:r>
        <w:t>valamint törölhetők</w:t>
      </w:r>
    </w:p>
    <w:p w14:paraId="37AE1A5B" w14:textId="77777777" w:rsidR="004D731B" w:rsidRDefault="004D731B" w:rsidP="004D731B">
      <w:pPr>
        <w:pStyle w:val="szdszveg"/>
      </w:pPr>
    </w:p>
    <w:p w14:paraId="0086C1D6" w14:textId="3ECAD8E1" w:rsidR="004D731B" w:rsidRDefault="004D731B" w:rsidP="004D731B">
      <w:pPr>
        <w:pStyle w:val="szdszveg"/>
      </w:pPr>
      <w:r w:rsidRPr="004D731B">
        <w:t xml:space="preserve">Az alkalmazás PDO </w:t>
      </w:r>
      <w:proofErr w:type="spellStart"/>
      <w:r w:rsidRPr="004D731B">
        <w:t>prepared</w:t>
      </w:r>
      <w:proofErr w:type="spellEnd"/>
      <w:r w:rsidRPr="004D731B">
        <w:t xml:space="preserve"> </w:t>
      </w:r>
      <w:proofErr w:type="spellStart"/>
      <w:r w:rsidRPr="004D731B">
        <w:t>statement</w:t>
      </w:r>
      <w:proofErr w:type="spellEnd"/>
      <w:r w:rsidRPr="004D731B">
        <w:t xml:space="preserve"> megoldást használ az adatbázis műveletek biztonságos végrehajtásához.</w:t>
      </w:r>
    </w:p>
    <w:p w14:paraId="56A40266" w14:textId="5AE3C3AD" w:rsidR="000E009D" w:rsidRDefault="000E009D" w:rsidP="000E009D">
      <w:pPr>
        <w:pStyle w:val="szdcmsor2"/>
      </w:pPr>
      <w:bookmarkStart w:id="23" w:name="_Toc229088046"/>
      <w:r>
        <w:t>Adatok listázása</w:t>
      </w:r>
      <w:bookmarkEnd w:id="23"/>
    </w:p>
    <w:p w14:paraId="5C65A24C" w14:textId="77777777" w:rsidR="00124B7B" w:rsidRDefault="00124B7B" w:rsidP="00124B7B">
      <w:pPr>
        <w:pStyle w:val="szdszveg"/>
      </w:pPr>
      <w:r>
        <w:t>A rendszer a szélerőművek adatait HTML táblázatban jeleníti meg.</w:t>
      </w:r>
    </w:p>
    <w:p w14:paraId="0103EA10" w14:textId="77777777" w:rsidR="00124B7B" w:rsidRDefault="00124B7B" w:rsidP="00124B7B">
      <w:pPr>
        <w:pStyle w:val="szdszveg"/>
      </w:pPr>
      <w:r>
        <w:t>A táblázat a következő adatokat tartalmazza:</w:t>
      </w:r>
    </w:p>
    <w:p w14:paraId="71A6287F" w14:textId="4BB9F8B0" w:rsidR="00124B7B" w:rsidRDefault="00124B7B" w:rsidP="00124B7B">
      <w:pPr>
        <w:pStyle w:val="szdszveg"/>
        <w:numPr>
          <w:ilvl w:val="0"/>
          <w:numId w:val="51"/>
        </w:numPr>
      </w:pPr>
      <w:r>
        <w:t>azonosító</w:t>
      </w:r>
    </w:p>
    <w:p w14:paraId="0E6C77CE" w14:textId="388657C6" w:rsidR="00124B7B" w:rsidRDefault="00124B7B" w:rsidP="00124B7B">
      <w:pPr>
        <w:pStyle w:val="szdszveg"/>
        <w:numPr>
          <w:ilvl w:val="0"/>
          <w:numId w:val="51"/>
        </w:numPr>
      </w:pPr>
      <w:r>
        <w:t>darabszám</w:t>
      </w:r>
    </w:p>
    <w:p w14:paraId="723CC5AB" w14:textId="14E2069F" w:rsidR="00124B7B" w:rsidRDefault="00124B7B" w:rsidP="00124B7B">
      <w:pPr>
        <w:pStyle w:val="szdszveg"/>
        <w:numPr>
          <w:ilvl w:val="0"/>
          <w:numId w:val="51"/>
        </w:numPr>
      </w:pPr>
      <w:r>
        <w:t>teljesítmény</w:t>
      </w:r>
    </w:p>
    <w:p w14:paraId="207814EE" w14:textId="3E24C460" w:rsidR="00124B7B" w:rsidRDefault="00124B7B" w:rsidP="00124B7B">
      <w:pPr>
        <w:pStyle w:val="szdszveg"/>
        <w:numPr>
          <w:ilvl w:val="0"/>
          <w:numId w:val="51"/>
        </w:numPr>
      </w:pPr>
      <w:r>
        <w:t>üzembe helyezés éve</w:t>
      </w:r>
    </w:p>
    <w:p w14:paraId="39C79FD7" w14:textId="238E5CB6" w:rsidR="00124B7B" w:rsidRDefault="00124B7B" w:rsidP="00124B7B">
      <w:pPr>
        <w:pStyle w:val="szdszveg"/>
        <w:numPr>
          <w:ilvl w:val="0"/>
          <w:numId w:val="51"/>
        </w:numPr>
      </w:pPr>
      <w:r>
        <w:t>település</w:t>
      </w:r>
    </w:p>
    <w:p w14:paraId="3A4BC97B" w14:textId="278770AF" w:rsidR="00124B7B" w:rsidRDefault="00124B7B" w:rsidP="00124B7B">
      <w:pPr>
        <w:pStyle w:val="szdszveg"/>
        <w:numPr>
          <w:ilvl w:val="0"/>
          <w:numId w:val="51"/>
        </w:numPr>
      </w:pPr>
      <w:r>
        <w:t>megye</w:t>
      </w:r>
    </w:p>
    <w:p w14:paraId="087D4D60" w14:textId="11FAB6C1" w:rsidR="00124B7B" w:rsidRDefault="00124B7B" w:rsidP="00124B7B">
      <w:pPr>
        <w:pStyle w:val="szdszveg"/>
        <w:numPr>
          <w:ilvl w:val="0"/>
          <w:numId w:val="51"/>
        </w:numPr>
      </w:pPr>
      <w:r>
        <w:t>régió</w:t>
      </w:r>
    </w:p>
    <w:p w14:paraId="4A0E1F9C" w14:textId="5A41C109" w:rsidR="00124B7B" w:rsidRDefault="00124B7B" w:rsidP="00124B7B">
      <w:pPr>
        <w:pStyle w:val="szdszveg"/>
        <w:numPr>
          <w:ilvl w:val="0"/>
          <w:numId w:val="51"/>
        </w:numPr>
      </w:pPr>
      <w:r>
        <w:t>valamint műveleti gombok</w:t>
      </w:r>
    </w:p>
    <w:p w14:paraId="3C7D22D0" w14:textId="1E35BCCF" w:rsidR="000E009D" w:rsidRDefault="00124B7B" w:rsidP="00124B7B">
      <w:pPr>
        <w:pStyle w:val="szdszveg"/>
      </w:pPr>
      <w:r>
        <w:t>Az adatok adatbázisból történő lekérdezése SQL SELECT utasítással történik</w:t>
      </w:r>
      <w:r w:rsidR="00131E58">
        <w:t xml:space="preserve"> (26. ábra)</w:t>
      </w:r>
      <w:r>
        <w:t>.</w:t>
      </w:r>
    </w:p>
    <w:p w14:paraId="05C5C96B" w14:textId="6C75E4FA" w:rsidR="00131E58" w:rsidRDefault="00131E58" w:rsidP="00131E58">
      <w:pPr>
        <w:pStyle w:val="szdbra"/>
      </w:pPr>
      <w:r w:rsidRPr="00131E58">
        <w:rPr>
          <w:noProof/>
        </w:rPr>
        <w:drawing>
          <wp:inline distT="0" distB="0" distL="0" distR="0" wp14:anchorId="01DE4ED9" wp14:editId="48839068">
            <wp:extent cx="5477639" cy="2276793"/>
            <wp:effectExtent l="0" t="0" r="0" b="9525"/>
            <wp:docPr id="8357593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93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9D50" w14:textId="14FBD3D7" w:rsidR="00131E58" w:rsidRDefault="00276333" w:rsidP="00131E58">
      <w:pPr>
        <w:pStyle w:val="szdbracm"/>
      </w:pPr>
      <w:r>
        <w:t>26.</w:t>
      </w:r>
      <w:r w:rsidR="005F2A2F">
        <w:t xml:space="preserve"> </w:t>
      </w:r>
      <w:r>
        <w:t>ábra</w:t>
      </w:r>
      <w:r w:rsidRPr="00131E58">
        <w:t xml:space="preserve"> </w:t>
      </w:r>
      <w:r w:rsidR="00131E58" w:rsidRPr="00131E58">
        <w:t>Szélerőmű adatok listázása SQL JOIN kapcsolatok segítségével</w:t>
      </w:r>
    </w:p>
    <w:p w14:paraId="60596C61" w14:textId="69B327D4" w:rsidR="00131E58" w:rsidRDefault="00131E58" w:rsidP="00131E58">
      <w:pPr>
        <w:pStyle w:val="szdszveg"/>
      </w:pPr>
      <w:r w:rsidRPr="00131E58">
        <w:lastRenderedPageBreak/>
        <w:t xml:space="preserve">A rendszer SQL JOIN kapcsolatok segítségével kapcsolja össze a torony, </w:t>
      </w:r>
      <w:proofErr w:type="spellStart"/>
      <w:r w:rsidRPr="00131E58">
        <w:t>helyszin</w:t>
      </w:r>
      <w:proofErr w:type="spellEnd"/>
      <w:r w:rsidRPr="00131E58">
        <w:t xml:space="preserve"> és megye táblákat.</w:t>
      </w:r>
    </w:p>
    <w:p w14:paraId="75821A43" w14:textId="21B4A8F1" w:rsidR="00131E58" w:rsidRDefault="00131E58" w:rsidP="00131E58">
      <w:pPr>
        <w:pStyle w:val="szdcmsor2"/>
      </w:pPr>
      <w:bookmarkStart w:id="24" w:name="_Toc229088047"/>
      <w:r>
        <w:t>Új rekordok létrehozása</w:t>
      </w:r>
      <w:bookmarkEnd w:id="24"/>
    </w:p>
    <w:p w14:paraId="5692E8AC" w14:textId="77777777" w:rsidR="00131E58" w:rsidRDefault="00131E58" w:rsidP="00131E58">
      <w:pPr>
        <w:pStyle w:val="szdszveg"/>
      </w:pPr>
      <w:r>
        <w:t>A CRUD alkalmazás lehetőséget biztosít új szélerőmű rekord felvitelére. A felhasználó űrlapon keresztül adhatja meg:</w:t>
      </w:r>
    </w:p>
    <w:p w14:paraId="39C9921A" w14:textId="5BA055D9" w:rsidR="00131E58" w:rsidRDefault="00131E58" w:rsidP="00131E58">
      <w:pPr>
        <w:pStyle w:val="szdszveg"/>
        <w:numPr>
          <w:ilvl w:val="0"/>
          <w:numId w:val="52"/>
        </w:numPr>
      </w:pPr>
      <w:r>
        <w:t>a darabszámot</w:t>
      </w:r>
    </w:p>
    <w:p w14:paraId="04F6C40B" w14:textId="310A551A" w:rsidR="00131E58" w:rsidRDefault="00131E58" w:rsidP="00131E58">
      <w:pPr>
        <w:pStyle w:val="szdszveg"/>
        <w:numPr>
          <w:ilvl w:val="0"/>
          <w:numId w:val="52"/>
        </w:numPr>
      </w:pPr>
      <w:r>
        <w:t>a teljesítményt</w:t>
      </w:r>
    </w:p>
    <w:p w14:paraId="09CB903F" w14:textId="746F962B" w:rsidR="00131E58" w:rsidRDefault="00131E58" w:rsidP="00131E58">
      <w:pPr>
        <w:pStyle w:val="szdszveg"/>
        <w:numPr>
          <w:ilvl w:val="0"/>
          <w:numId w:val="52"/>
        </w:numPr>
      </w:pPr>
      <w:r>
        <w:t>az üzembe helyezés évét</w:t>
      </w:r>
    </w:p>
    <w:p w14:paraId="6B0E636F" w14:textId="77E0D3A6" w:rsidR="00131E58" w:rsidRDefault="00131E58" w:rsidP="00131E58">
      <w:pPr>
        <w:pStyle w:val="szdszveg"/>
        <w:numPr>
          <w:ilvl w:val="0"/>
          <w:numId w:val="52"/>
        </w:numPr>
      </w:pPr>
      <w:r>
        <w:t>valamint a települést</w:t>
      </w:r>
    </w:p>
    <w:p w14:paraId="1C83F99A" w14:textId="59CF79E2" w:rsidR="00131E58" w:rsidRDefault="00131E58" w:rsidP="00131E58">
      <w:pPr>
        <w:pStyle w:val="szdszveg"/>
      </w:pPr>
      <w:r w:rsidRPr="00131E58">
        <w:t xml:space="preserve">Az adatok mentése PDO </w:t>
      </w:r>
      <w:proofErr w:type="spellStart"/>
      <w:r w:rsidRPr="00131E58">
        <w:t>prepared</w:t>
      </w:r>
      <w:proofErr w:type="spellEnd"/>
      <w:r w:rsidRPr="00131E58">
        <w:t xml:space="preserve"> </w:t>
      </w:r>
      <w:proofErr w:type="spellStart"/>
      <w:r w:rsidRPr="00131E58">
        <w:t>statement</w:t>
      </w:r>
      <w:proofErr w:type="spellEnd"/>
      <w:r w:rsidRPr="00131E58">
        <w:t xml:space="preserve"> segítségével történik</w:t>
      </w:r>
      <w:r w:rsidR="00F605D8">
        <w:t xml:space="preserve"> (27. ábra)</w:t>
      </w:r>
      <w:r w:rsidRPr="00131E58">
        <w:t>.</w:t>
      </w:r>
    </w:p>
    <w:p w14:paraId="71CD7211" w14:textId="25840247" w:rsidR="00F605D8" w:rsidRDefault="00F605D8" w:rsidP="00F605D8">
      <w:pPr>
        <w:pStyle w:val="szdbra"/>
      </w:pPr>
      <w:r w:rsidRPr="00F605D8">
        <w:rPr>
          <w:noProof/>
        </w:rPr>
        <w:drawing>
          <wp:inline distT="0" distB="0" distL="0" distR="0" wp14:anchorId="54582460" wp14:editId="7F554306">
            <wp:extent cx="5579110" cy="689610"/>
            <wp:effectExtent l="0" t="0" r="2540" b="0"/>
            <wp:docPr id="58324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7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17AF" w14:textId="1BFA8AF1" w:rsidR="00B833AA" w:rsidRDefault="00276333" w:rsidP="00B833AA">
      <w:pPr>
        <w:pStyle w:val="szdbracm"/>
      </w:pPr>
      <w:r>
        <w:t>27.</w:t>
      </w:r>
      <w:r w:rsidR="005F2A2F">
        <w:t xml:space="preserve"> </w:t>
      </w:r>
      <w:r>
        <w:t>ábra</w:t>
      </w:r>
      <w:r w:rsidRPr="004C190F">
        <w:t xml:space="preserve"> </w:t>
      </w:r>
      <w:r w:rsidR="004C190F" w:rsidRPr="004C190F">
        <w:t xml:space="preserve">Új szélerőmű rekord létrehozása PDO </w:t>
      </w:r>
      <w:proofErr w:type="spellStart"/>
      <w:r w:rsidR="004C190F" w:rsidRPr="004C190F">
        <w:t>prepare</w:t>
      </w:r>
      <w:r w:rsidR="004A7F83">
        <w:t>d</w:t>
      </w:r>
      <w:proofErr w:type="spellEnd"/>
      <w:r w:rsidR="004C190F" w:rsidRPr="004C190F">
        <w:t xml:space="preserve"> </w:t>
      </w:r>
      <w:proofErr w:type="spellStart"/>
      <w:r w:rsidR="004C190F" w:rsidRPr="004C190F">
        <w:t>statement</w:t>
      </w:r>
      <w:proofErr w:type="spellEnd"/>
      <w:r w:rsidR="004C190F" w:rsidRPr="004C190F">
        <w:t xml:space="preserve"> használatával</w:t>
      </w:r>
    </w:p>
    <w:p w14:paraId="2F2D5891" w14:textId="27C5CD7E" w:rsidR="00B833AA" w:rsidRDefault="00B833AA" w:rsidP="00B833AA">
      <w:pPr>
        <w:pStyle w:val="szdcmsor2"/>
      </w:pPr>
      <w:bookmarkStart w:id="25" w:name="_Toc229088048"/>
      <w:r>
        <w:t>Rekord módosítása</w:t>
      </w:r>
      <w:bookmarkEnd w:id="25"/>
    </w:p>
    <w:p w14:paraId="0912B10F" w14:textId="77777777" w:rsidR="00B833AA" w:rsidRDefault="00B833AA" w:rsidP="00B833AA">
      <w:pPr>
        <w:pStyle w:val="szdszveg"/>
      </w:pPr>
      <w:r>
        <w:t>Az alkalmazás támogatja a meglévő rekordok szerkesztését is.</w:t>
      </w:r>
    </w:p>
    <w:p w14:paraId="611FBC30" w14:textId="024E3FF6" w:rsidR="00B833AA" w:rsidRDefault="00B833AA" w:rsidP="00B833AA">
      <w:pPr>
        <w:pStyle w:val="szdszveg"/>
      </w:pPr>
      <w:r>
        <w:t>Szerkesztéskor a rendszer betölti az adott rekord jelenlegi adatait, majd azokat UPDATE SQL utasítással menti vissza az adatbázisba (28. ábra).</w:t>
      </w:r>
    </w:p>
    <w:p w14:paraId="7780312E" w14:textId="00B69B0E" w:rsidR="00B833AA" w:rsidRDefault="00B833AA" w:rsidP="00B833AA">
      <w:pPr>
        <w:pStyle w:val="szdbra"/>
      </w:pPr>
      <w:r w:rsidRPr="00B833AA">
        <w:rPr>
          <w:noProof/>
        </w:rPr>
        <w:drawing>
          <wp:inline distT="0" distB="0" distL="0" distR="0" wp14:anchorId="786716C3" wp14:editId="25E13D44">
            <wp:extent cx="4143953" cy="1486107"/>
            <wp:effectExtent l="0" t="0" r="9525" b="0"/>
            <wp:docPr id="8170897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97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45B5" w14:textId="75B0FCFD" w:rsidR="00300DE8" w:rsidRDefault="00276333" w:rsidP="00300DE8">
      <w:pPr>
        <w:pStyle w:val="szdbracm"/>
      </w:pPr>
      <w:r>
        <w:t>28.</w:t>
      </w:r>
      <w:r w:rsidR="005F2A2F">
        <w:t xml:space="preserve"> </w:t>
      </w:r>
      <w:r>
        <w:t>ábra</w:t>
      </w:r>
      <w:r w:rsidRPr="00300DE8">
        <w:t xml:space="preserve"> </w:t>
      </w:r>
      <w:r w:rsidR="00300DE8" w:rsidRPr="00300DE8">
        <w:t>Szélerőmű rekord módosítása UPDATE utasítással</w:t>
      </w:r>
    </w:p>
    <w:p w14:paraId="695A927B" w14:textId="635C2D6E" w:rsidR="00300DE8" w:rsidRDefault="00300DE8" w:rsidP="00300DE8">
      <w:pPr>
        <w:pStyle w:val="szdszveg"/>
      </w:pPr>
      <w:r w:rsidRPr="00300DE8">
        <w:t>A módosítás után a rendszer automatikusan visszairányítja a felhasználót a CRUD oldalra.</w:t>
      </w:r>
    </w:p>
    <w:p w14:paraId="5A9D65ED" w14:textId="5D32A6D6" w:rsidR="00300DE8" w:rsidRDefault="00300DE8" w:rsidP="00300DE8">
      <w:pPr>
        <w:pStyle w:val="szdcmsor2"/>
      </w:pPr>
      <w:r>
        <w:br w:type="column"/>
      </w:r>
      <w:bookmarkStart w:id="26" w:name="_Toc229088049"/>
      <w:r>
        <w:lastRenderedPageBreak/>
        <w:t>Rekord törlése</w:t>
      </w:r>
      <w:bookmarkEnd w:id="26"/>
    </w:p>
    <w:p w14:paraId="7780F723" w14:textId="4E83766B" w:rsidR="00300DE8" w:rsidRDefault="00300DE8" w:rsidP="00300DE8">
      <w:pPr>
        <w:pStyle w:val="szdszveg"/>
      </w:pPr>
      <w:r>
        <w:t>A CRUD alkalmazás lehetővé teszi rekordok törlését is (29. ábra).</w:t>
      </w:r>
    </w:p>
    <w:p w14:paraId="12F0608D" w14:textId="2995E1A4" w:rsidR="00300DE8" w:rsidRDefault="00300DE8" w:rsidP="00300DE8">
      <w:pPr>
        <w:pStyle w:val="szdszveg"/>
      </w:pPr>
      <w:r>
        <w:t>A törlés a rekord azonosítója alapján történik.</w:t>
      </w:r>
    </w:p>
    <w:p w14:paraId="325220AF" w14:textId="3225E329" w:rsidR="00300DE8" w:rsidRDefault="00300DE8" w:rsidP="00300DE8">
      <w:pPr>
        <w:pStyle w:val="szdbra"/>
        <w:rPr>
          <w:b/>
          <w:bCs/>
        </w:rPr>
      </w:pPr>
      <w:r w:rsidRPr="00300DE8">
        <w:rPr>
          <w:b/>
          <w:bCs/>
          <w:noProof/>
        </w:rPr>
        <w:drawing>
          <wp:inline distT="0" distB="0" distL="0" distR="0" wp14:anchorId="728858F5" wp14:editId="73C9B0A1">
            <wp:extent cx="5572903" cy="495369"/>
            <wp:effectExtent l="0" t="0" r="8890" b="0"/>
            <wp:docPr id="7584786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786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DA1F" w14:textId="21E67404" w:rsidR="008E11B1" w:rsidRDefault="00276333" w:rsidP="008E11B1">
      <w:pPr>
        <w:pStyle w:val="szdbracm"/>
      </w:pPr>
      <w:r>
        <w:t>29.</w:t>
      </w:r>
      <w:r w:rsidR="005F2A2F">
        <w:t xml:space="preserve"> </w:t>
      </w:r>
      <w:r>
        <w:t>ábra</w:t>
      </w:r>
      <w:r w:rsidRPr="008E11B1">
        <w:t xml:space="preserve"> </w:t>
      </w:r>
      <w:r w:rsidR="008E11B1" w:rsidRPr="008E11B1">
        <w:t xml:space="preserve">Szélerőmű rekord törlése PDO </w:t>
      </w:r>
      <w:proofErr w:type="spellStart"/>
      <w:r w:rsidR="008E11B1" w:rsidRPr="008E11B1">
        <w:t>prepared</w:t>
      </w:r>
      <w:proofErr w:type="spellEnd"/>
      <w:r w:rsidR="008E11B1" w:rsidRPr="008E11B1">
        <w:t xml:space="preserve"> </w:t>
      </w:r>
      <w:proofErr w:type="spellStart"/>
      <w:r w:rsidR="008E11B1" w:rsidRPr="008E11B1">
        <w:t>statement</w:t>
      </w:r>
      <w:proofErr w:type="spellEnd"/>
      <w:r w:rsidR="008E11B1" w:rsidRPr="008E11B1">
        <w:t xml:space="preserve"> segítségével</w:t>
      </w:r>
    </w:p>
    <w:p w14:paraId="186B194B" w14:textId="56CCF3A0" w:rsidR="006A2940" w:rsidRDefault="006A2940" w:rsidP="006A2940">
      <w:pPr>
        <w:pStyle w:val="szdszveg"/>
      </w:pPr>
      <w:r w:rsidRPr="006A2940">
        <w:t>A törlés előtt JavaScript megerősítő ablak jelenik meg, amely csökkenti a véletlen törlés lehetőségét.</w:t>
      </w:r>
    </w:p>
    <w:p w14:paraId="1A6D91BF" w14:textId="04B2AD65" w:rsidR="00E01B4C" w:rsidRDefault="00E01B4C" w:rsidP="00E01B4C">
      <w:pPr>
        <w:pStyle w:val="szdcmsor2"/>
      </w:pPr>
      <w:bookmarkStart w:id="27" w:name="_Toc229088050"/>
      <w:r>
        <w:t>Adatellenőrzés</w:t>
      </w:r>
      <w:bookmarkEnd w:id="27"/>
    </w:p>
    <w:p w14:paraId="25BCFBDA" w14:textId="62EDCEF6" w:rsidR="00E01B4C" w:rsidRDefault="00E01B4C" w:rsidP="00E01B4C">
      <w:pPr>
        <w:pStyle w:val="szdszveg"/>
      </w:pPr>
      <w:r>
        <w:t>A CRUD űrlap szerveroldali adatellenőrzést is alkalmaz</w:t>
      </w:r>
      <w:r w:rsidR="00173866">
        <w:t xml:space="preserve"> (30. ábra)</w:t>
      </w:r>
      <w:r>
        <w:t>.</w:t>
      </w:r>
    </w:p>
    <w:p w14:paraId="5E16A92B" w14:textId="77777777" w:rsidR="00E01B4C" w:rsidRDefault="00E01B4C" w:rsidP="00E01B4C">
      <w:pPr>
        <w:pStyle w:val="szdszveg"/>
      </w:pPr>
      <w:r>
        <w:t>A rendszer ellenőrzi:</w:t>
      </w:r>
    </w:p>
    <w:p w14:paraId="026792CC" w14:textId="654B3314" w:rsidR="00E01B4C" w:rsidRDefault="00E01B4C" w:rsidP="00E01B4C">
      <w:pPr>
        <w:pStyle w:val="szdszveg"/>
        <w:numPr>
          <w:ilvl w:val="0"/>
          <w:numId w:val="53"/>
        </w:numPr>
      </w:pPr>
      <w:r>
        <w:t>hogy a darabszám ne legyen negatív</w:t>
      </w:r>
    </w:p>
    <w:p w14:paraId="5A775A60" w14:textId="10F38319" w:rsidR="00E01B4C" w:rsidRDefault="00E01B4C" w:rsidP="00E01B4C">
      <w:pPr>
        <w:pStyle w:val="szdszveg"/>
        <w:numPr>
          <w:ilvl w:val="0"/>
          <w:numId w:val="53"/>
        </w:numPr>
      </w:pPr>
      <w:r>
        <w:t>a teljesítmény ne legyen negatív</w:t>
      </w:r>
    </w:p>
    <w:p w14:paraId="430AF563" w14:textId="68F92115" w:rsidR="00E01B4C" w:rsidRDefault="00E01B4C" w:rsidP="00E01B4C">
      <w:pPr>
        <w:pStyle w:val="szdszveg"/>
        <w:numPr>
          <w:ilvl w:val="0"/>
          <w:numId w:val="53"/>
        </w:numPr>
      </w:pPr>
      <w:r>
        <w:t>valamint az üzembe helyezés éve 1900 és 2100 közé essen</w:t>
      </w:r>
    </w:p>
    <w:p w14:paraId="0B7F29C0" w14:textId="3F4BAA92" w:rsidR="00173866" w:rsidRDefault="00173866" w:rsidP="00173866">
      <w:pPr>
        <w:pStyle w:val="szdbra"/>
      </w:pPr>
      <w:r w:rsidRPr="00173866">
        <w:rPr>
          <w:noProof/>
        </w:rPr>
        <w:drawing>
          <wp:inline distT="0" distB="0" distL="0" distR="0" wp14:anchorId="54DB7C21" wp14:editId="4DA5A88A">
            <wp:extent cx="5579110" cy="255270"/>
            <wp:effectExtent l="0" t="0" r="2540" b="0"/>
            <wp:docPr id="11963042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042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A852" w14:textId="20FD8BE8" w:rsidR="00173866" w:rsidRDefault="00276333" w:rsidP="00173866">
      <w:pPr>
        <w:pStyle w:val="szdbracm"/>
      </w:pPr>
      <w:r>
        <w:t>30.</w:t>
      </w:r>
      <w:r w:rsidR="005F2A2F">
        <w:t xml:space="preserve"> </w:t>
      </w:r>
      <w:r>
        <w:t>ábra</w:t>
      </w:r>
      <w:r w:rsidRPr="00173866">
        <w:t xml:space="preserve"> </w:t>
      </w:r>
      <w:r w:rsidR="00173866" w:rsidRPr="00173866">
        <w:t>Szerveroldali adatellenőrzés a CRUD űrlapon</w:t>
      </w:r>
    </w:p>
    <w:p w14:paraId="16BC1678" w14:textId="4859F5E6" w:rsidR="00173866" w:rsidRDefault="00173866" w:rsidP="00173866">
      <w:pPr>
        <w:pStyle w:val="szdszveg"/>
      </w:pPr>
      <w:r w:rsidRPr="00173866">
        <w:t>Az ellenőrzés biztosítja a hibás adatok kiszűrését.</w:t>
      </w:r>
    </w:p>
    <w:p w14:paraId="31ED9F45" w14:textId="14A5670F" w:rsidR="002124AC" w:rsidRDefault="002124AC" w:rsidP="002124AC">
      <w:pPr>
        <w:pStyle w:val="szdcmsor1"/>
      </w:pPr>
      <w:r w:rsidRPr="002124AC">
        <w:lastRenderedPageBreak/>
        <w:t xml:space="preserve"> </w:t>
      </w:r>
      <w:bookmarkStart w:id="28" w:name="_Toc229088051"/>
      <w:r>
        <w:t>Fejlesztői tapasztalatok és összegzés</w:t>
      </w:r>
      <w:bookmarkEnd w:id="28"/>
    </w:p>
    <w:p w14:paraId="137B5BCA" w14:textId="77777777" w:rsidR="002124AC" w:rsidRDefault="002124AC" w:rsidP="002124AC">
      <w:pPr>
        <w:pStyle w:val="szdszveg"/>
      </w:pPr>
      <w:r>
        <w:t>A beadandó projekt elkészítése során számos webfejlesztési technológiát és módszert alkalmaztam. A fejlesztés során különösen fontos szerepet kapott:</w:t>
      </w:r>
    </w:p>
    <w:p w14:paraId="1D8975C3" w14:textId="630BCF05" w:rsidR="002124AC" w:rsidRDefault="002124AC" w:rsidP="002124AC">
      <w:pPr>
        <w:pStyle w:val="szdszveg"/>
        <w:numPr>
          <w:ilvl w:val="0"/>
          <w:numId w:val="54"/>
        </w:numPr>
      </w:pPr>
      <w:r>
        <w:t>a PHP alapú szerveroldali programozás</w:t>
      </w:r>
    </w:p>
    <w:p w14:paraId="3D776BAB" w14:textId="5711D3E3" w:rsidR="002124AC" w:rsidRDefault="002124AC" w:rsidP="002124AC">
      <w:pPr>
        <w:pStyle w:val="szdszveg"/>
        <w:numPr>
          <w:ilvl w:val="0"/>
          <w:numId w:val="54"/>
        </w:numPr>
      </w:pPr>
      <w:r>
        <w:t>az adatbázis-kezelés</w:t>
      </w:r>
    </w:p>
    <w:p w14:paraId="296A50F2" w14:textId="61FA7E2F" w:rsidR="002124AC" w:rsidRDefault="002124AC" w:rsidP="002124AC">
      <w:pPr>
        <w:pStyle w:val="szdszveg"/>
        <w:numPr>
          <w:ilvl w:val="0"/>
          <w:numId w:val="54"/>
        </w:numPr>
      </w:pPr>
      <w:r>
        <w:t>valamint a reszponzív felhasználói felület kialakítása</w:t>
      </w:r>
    </w:p>
    <w:p w14:paraId="741DC1B8" w14:textId="61C7BF4B" w:rsidR="002124AC" w:rsidRDefault="002124AC" w:rsidP="002124AC">
      <w:pPr>
        <w:pStyle w:val="szdszveg"/>
      </w:pPr>
      <w:r>
        <w:t>A projekt elkészítése során mélyebb tapasztalatot szereztem</w:t>
      </w:r>
    </w:p>
    <w:p w14:paraId="1E7DA4DF" w14:textId="47028181" w:rsidR="002124AC" w:rsidRDefault="002124AC" w:rsidP="002124AC">
      <w:pPr>
        <w:pStyle w:val="szdszveg"/>
        <w:numPr>
          <w:ilvl w:val="0"/>
          <w:numId w:val="55"/>
        </w:numPr>
      </w:pPr>
      <w:r>
        <w:t>a Front-</w:t>
      </w:r>
      <w:proofErr w:type="spellStart"/>
      <w:r>
        <w:t>controller</w:t>
      </w:r>
      <w:proofErr w:type="spellEnd"/>
      <w:r>
        <w:t xml:space="preserve"> tervezési minta használatában</w:t>
      </w:r>
    </w:p>
    <w:p w14:paraId="552AB569" w14:textId="462F02DC" w:rsidR="002124AC" w:rsidRDefault="002124AC" w:rsidP="002124AC">
      <w:pPr>
        <w:pStyle w:val="szdszveg"/>
        <w:numPr>
          <w:ilvl w:val="0"/>
          <w:numId w:val="55"/>
        </w:numPr>
      </w:pPr>
      <w:r>
        <w:t>a PDO alapú adatbázis-kezelésben</w:t>
      </w:r>
    </w:p>
    <w:p w14:paraId="627E5209" w14:textId="148D9953" w:rsidR="002124AC" w:rsidRDefault="002124AC" w:rsidP="002124AC">
      <w:pPr>
        <w:pStyle w:val="szdszveg"/>
        <w:numPr>
          <w:ilvl w:val="0"/>
          <w:numId w:val="55"/>
        </w:numPr>
      </w:pPr>
      <w:r>
        <w:t>a session kezelésben</w:t>
      </w:r>
    </w:p>
    <w:p w14:paraId="231E1BC2" w14:textId="77777777" w:rsidR="002124AC" w:rsidRDefault="002124AC" w:rsidP="002124AC">
      <w:pPr>
        <w:pStyle w:val="szdszveg"/>
        <w:numPr>
          <w:ilvl w:val="0"/>
          <w:numId w:val="55"/>
        </w:numPr>
      </w:pPr>
      <w:r>
        <w:t>valamint a kliens- és szerveroldali validáció megvalósításában.</w:t>
      </w:r>
    </w:p>
    <w:p w14:paraId="32E19F34" w14:textId="1EA12124" w:rsidR="002124AC" w:rsidRDefault="002124AC" w:rsidP="002124AC">
      <w:pPr>
        <w:pStyle w:val="szdszveg"/>
      </w:pPr>
      <w:r>
        <w:t>A fejlesztés egyik legfontosabb része a CRUD rendszer kialakítása volt, ahol a CREATE, READ, UPDATE és DELETE műveletek teljes megvalósítása megtörtént.</w:t>
      </w:r>
    </w:p>
    <w:p w14:paraId="066C1E31" w14:textId="7AEA675A" w:rsidR="002124AC" w:rsidRDefault="002124AC" w:rsidP="002124AC">
      <w:pPr>
        <w:pStyle w:val="szdcmsor2"/>
      </w:pPr>
      <w:bookmarkStart w:id="29" w:name="_Toc229088052"/>
      <w:r>
        <w:t>Összegzés</w:t>
      </w:r>
      <w:bookmarkEnd w:id="29"/>
    </w:p>
    <w:p w14:paraId="257DB240" w14:textId="77777777" w:rsidR="002124AC" w:rsidRDefault="002124AC" w:rsidP="002124AC">
      <w:pPr>
        <w:pStyle w:val="szdszveg"/>
      </w:pPr>
      <w:r w:rsidRPr="002124AC">
        <w:t>Az elkészített webalkalmazás a beadandó feladat követelményeit és elvárásait szem előtt tartva készült el.</w:t>
      </w:r>
    </w:p>
    <w:p w14:paraId="5C758394" w14:textId="173348D4" w:rsidR="002124AC" w:rsidRDefault="002124AC" w:rsidP="002124AC">
      <w:pPr>
        <w:pStyle w:val="szdszveg"/>
      </w:pPr>
      <w:r>
        <w:t>Az alkalmazás:</w:t>
      </w:r>
    </w:p>
    <w:p w14:paraId="42833F3A" w14:textId="77777777" w:rsidR="002124AC" w:rsidRDefault="002124AC" w:rsidP="002124AC">
      <w:pPr>
        <w:pStyle w:val="szdszveg"/>
        <w:numPr>
          <w:ilvl w:val="0"/>
          <w:numId w:val="56"/>
        </w:numPr>
      </w:pPr>
      <w:r>
        <w:t>reszponzív kialakítású,</w:t>
      </w:r>
    </w:p>
    <w:p w14:paraId="401D7DB8" w14:textId="77777777" w:rsidR="002124AC" w:rsidRDefault="002124AC" w:rsidP="002124AC">
      <w:pPr>
        <w:pStyle w:val="szdszveg"/>
        <w:numPr>
          <w:ilvl w:val="0"/>
          <w:numId w:val="56"/>
        </w:numPr>
      </w:pPr>
      <w:r>
        <w:t>HTML5 elemeket használ,</w:t>
      </w:r>
    </w:p>
    <w:p w14:paraId="466CDA07" w14:textId="77777777" w:rsidR="002124AC" w:rsidRDefault="002124AC" w:rsidP="002124AC">
      <w:pPr>
        <w:pStyle w:val="szdszveg"/>
        <w:numPr>
          <w:ilvl w:val="0"/>
          <w:numId w:val="56"/>
        </w:numPr>
      </w:pPr>
      <w:r>
        <w:t>támogatja a regisztrációt és bejelentkezést,</w:t>
      </w:r>
    </w:p>
    <w:p w14:paraId="58F524BE" w14:textId="77777777" w:rsidR="002124AC" w:rsidRDefault="002124AC" w:rsidP="002124AC">
      <w:pPr>
        <w:pStyle w:val="szdszveg"/>
        <w:numPr>
          <w:ilvl w:val="0"/>
          <w:numId w:val="56"/>
        </w:numPr>
      </w:pPr>
      <w:r>
        <w:t>lehetőséget biztosít képfeltöltésre,</w:t>
      </w:r>
    </w:p>
    <w:p w14:paraId="4F8F83EF" w14:textId="77777777" w:rsidR="002124AC" w:rsidRDefault="002124AC" w:rsidP="002124AC">
      <w:pPr>
        <w:pStyle w:val="szdszveg"/>
        <w:numPr>
          <w:ilvl w:val="0"/>
          <w:numId w:val="56"/>
        </w:numPr>
      </w:pPr>
      <w:r>
        <w:t>kapcsolatfelvételre,</w:t>
      </w:r>
    </w:p>
    <w:p w14:paraId="4FC54BC7" w14:textId="77777777" w:rsidR="002124AC" w:rsidRDefault="002124AC" w:rsidP="002124AC">
      <w:pPr>
        <w:pStyle w:val="szdszveg"/>
        <w:numPr>
          <w:ilvl w:val="0"/>
          <w:numId w:val="56"/>
        </w:numPr>
      </w:pPr>
      <w:r>
        <w:t>üzenetek kezelésére,</w:t>
      </w:r>
    </w:p>
    <w:p w14:paraId="5EF8F6F8" w14:textId="77777777" w:rsidR="002124AC" w:rsidRDefault="002124AC" w:rsidP="002124AC">
      <w:pPr>
        <w:pStyle w:val="szdszveg"/>
        <w:numPr>
          <w:ilvl w:val="0"/>
          <w:numId w:val="56"/>
        </w:numPr>
      </w:pPr>
      <w:r>
        <w:t>valamint egy teljes CRUD rendszer használatára.</w:t>
      </w:r>
    </w:p>
    <w:p w14:paraId="54B09F4B" w14:textId="77777777" w:rsidR="002124AC" w:rsidRDefault="002124AC" w:rsidP="002124AC">
      <w:pPr>
        <w:pStyle w:val="szdszveg"/>
      </w:pPr>
      <w:r>
        <w:t>A projekt internetes tárhelyre is feltöltésre került, így online környezetben is működőképes.</w:t>
      </w:r>
    </w:p>
    <w:p w14:paraId="0CABDFC3" w14:textId="77777777" w:rsidR="002124AC" w:rsidRDefault="002124AC" w:rsidP="002124AC">
      <w:pPr>
        <w:pStyle w:val="szdszveg"/>
      </w:pPr>
      <w:r>
        <w:t>A fejlesztés során szerzett tapasztalatok hasznosak voltak:</w:t>
      </w:r>
    </w:p>
    <w:p w14:paraId="68A636F8" w14:textId="77777777" w:rsidR="002124AC" w:rsidRDefault="002124AC" w:rsidP="002124AC">
      <w:pPr>
        <w:pStyle w:val="szdszveg"/>
        <w:numPr>
          <w:ilvl w:val="0"/>
          <w:numId w:val="57"/>
        </w:numPr>
      </w:pPr>
      <w:r>
        <w:t>a PHP programozás,</w:t>
      </w:r>
    </w:p>
    <w:p w14:paraId="4B97AF0B" w14:textId="77777777" w:rsidR="002124AC" w:rsidRDefault="002124AC" w:rsidP="002124AC">
      <w:pPr>
        <w:pStyle w:val="szdszveg"/>
        <w:numPr>
          <w:ilvl w:val="0"/>
          <w:numId w:val="57"/>
        </w:numPr>
      </w:pPr>
      <w:r>
        <w:t>az adatbázis-kezelés,</w:t>
      </w:r>
    </w:p>
    <w:p w14:paraId="152328DE" w14:textId="77777777" w:rsidR="002124AC" w:rsidRDefault="002124AC" w:rsidP="002124AC">
      <w:pPr>
        <w:pStyle w:val="szdszveg"/>
        <w:numPr>
          <w:ilvl w:val="0"/>
          <w:numId w:val="57"/>
        </w:numPr>
      </w:pPr>
      <w:r>
        <w:t>valamint a webalkalmazás-fejlesztés gyakorlati megismerésében.</w:t>
      </w:r>
    </w:p>
    <w:p w14:paraId="4CD8E274" w14:textId="33CDF0C1" w:rsidR="002124AC" w:rsidRPr="002124AC" w:rsidRDefault="002124AC" w:rsidP="002124AC">
      <w:pPr>
        <w:pStyle w:val="szdszveg"/>
      </w:pPr>
      <w:r>
        <w:t>A projekt elkészítése hozzájárult a modern webfejlesztési technológiák és módszerek gyakorlati elsajátításához.</w:t>
      </w:r>
    </w:p>
    <w:sectPr w:rsidR="002124AC" w:rsidRPr="002124AC" w:rsidSect="00EC790D">
      <w:footerReference w:type="default" r:id="rId44"/>
      <w:footerReference w:type="first" r:id="rId45"/>
      <w:pgSz w:w="11906" w:h="16838" w:code="9"/>
      <w:pgMar w:top="1418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A090" w14:textId="77777777" w:rsidR="009B61E1" w:rsidRDefault="009B61E1" w:rsidP="00402F50">
      <w:r>
        <w:separator/>
      </w:r>
    </w:p>
  </w:endnote>
  <w:endnote w:type="continuationSeparator" w:id="0">
    <w:p w14:paraId="1FAF0C00" w14:textId="77777777" w:rsidR="009B61E1" w:rsidRDefault="009B61E1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5CE7" w14:textId="1AA54999" w:rsidR="00A65D66" w:rsidRDefault="00A65D6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D00CCD">
      <w:rPr>
        <w:noProof/>
      </w:rPr>
      <w:t>21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9B69" w14:textId="77777777" w:rsidR="00A65D66" w:rsidRDefault="00A65D6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2D93" w14:textId="77777777" w:rsidR="009B61E1" w:rsidRDefault="009B61E1" w:rsidP="00402F50">
      <w:r>
        <w:separator/>
      </w:r>
    </w:p>
  </w:footnote>
  <w:footnote w:type="continuationSeparator" w:id="0">
    <w:p w14:paraId="10B7B5E7" w14:textId="77777777" w:rsidR="009B61E1" w:rsidRDefault="009B61E1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10BE"/>
    <w:multiLevelType w:val="hybridMultilevel"/>
    <w:tmpl w:val="D47E9664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0E39459A"/>
    <w:multiLevelType w:val="hybridMultilevel"/>
    <w:tmpl w:val="C0CA937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0F7E782F"/>
    <w:multiLevelType w:val="hybridMultilevel"/>
    <w:tmpl w:val="EF427E80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0FFF53E1"/>
    <w:multiLevelType w:val="hybridMultilevel"/>
    <w:tmpl w:val="67A0F01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119377C5"/>
    <w:multiLevelType w:val="hybridMultilevel"/>
    <w:tmpl w:val="3B78BEA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2A565D0"/>
    <w:multiLevelType w:val="hybridMultilevel"/>
    <w:tmpl w:val="5BFE782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 w15:restartNumberingAfterBreak="0">
    <w:nsid w:val="163A58EE"/>
    <w:multiLevelType w:val="hybridMultilevel"/>
    <w:tmpl w:val="D6B8079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ECC2264"/>
    <w:multiLevelType w:val="hybridMultilevel"/>
    <w:tmpl w:val="3CD8BB22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9149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C8655CC"/>
    <w:multiLevelType w:val="hybridMultilevel"/>
    <w:tmpl w:val="715A280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30445B41"/>
    <w:multiLevelType w:val="hybridMultilevel"/>
    <w:tmpl w:val="29586110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328719A0"/>
    <w:multiLevelType w:val="hybridMultilevel"/>
    <w:tmpl w:val="76287BE2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 w15:restartNumberingAfterBreak="0">
    <w:nsid w:val="3438153F"/>
    <w:multiLevelType w:val="hybridMultilevel"/>
    <w:tmpl w:val="7BB09780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5" w15:restartNumberingAfterBreak="0">
    <w:nsid w:val="352F09EF"/>
    <w:multiLevelType w:val="hybridMultilevel"/>
    <w:tmpl w:val="7136C7B4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39732853"/>
    <w:multiLevelType w:val="hybridMultilevel"/>
    <w:tmpl w:val="8B3CF2DC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398E35C5"/>
    <w:multiLevelType w:val="hybridMultilevel"/>
    <w:tmpl w:val="FE24512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8" w15:restartNumberingAfterBreak="0">
    <w:nsid w:val="39A64EF8"/>
    <w:multiLevelType w:val="hybridMultilevel"/>
    <w:tmpl w:val="9A52C73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9" w15:restartNumberingAfterBreak="0">
    <w:nsid w:val="3B432DD7"/>
    <w:multiLevelType w:val="hybridMultilevel"/>
    <w:tmpl w:val="777C4D44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0" w15:restartNumberingAfterBreak="0">
    <w:nsid w:val="3C1A0016"/>
    <w:multiLevelType w:val="hybridMultilevel"/>
    <w:tmpl w:val="163C50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41494DA3"/>
    <w:multiLevelType w:val="hybridMultilevel"/>
    <w:tmpl w:val="3F9CA19C"/>
    <w:lvl w:ilvl="0" w:tplc="040E000F">
      <w:start w:val="1"/>
      <w:numFmt w:val="decimal"/>
      <w:lvlText w:val="%1."/>
      <w:lvlJc w:val="left"/>
      <w:pPr>
        <w:ind w:left="1837" w:hanging="360"/>
      </w:pPr>
    </w:lvl>
    <w:lvl w:ilvl="1" w:tplc="040E0019" w:tentative="1">
      <w:start w:val="1"/>
      <w:numFmt w:val="lowerLetter"/>
      <w:lvlText w:val="%2."/>
      <w:lvlJc w:val="left"/>
      <w:pPr>
        <w:ind w:left="2557" w:hanging="360"/>
      </w:pPr>
    </w:lvl>
    <w:lvl w:ilvl="2" w:tplc="040E001B" w:tentative="1">
      <w:start w:val="1"/>
      <w:numFmt w:val="lowerRoman"/>
      <w:lvlText w:val="%3."/>
      <w:lvlJc w:val="right"/>
      <w:pPr>
        <w:ind w:left="3277" w:hanging="180"/>
      </w:pPr>
    </w:lvl>
    <w:lvl w:ilvl="3" w:tplc="040E000F" w:tentative="1">
      <w:start w:val="1"/>
      <w:numFmt w:val="decimal"/>
      <w:lvlText w:val="%4."/>
      <w:lvlJc w:val="left"/>
      <w:pPr>
        <w:ind w:left="3997" w:hanging="360"/>
      </w:pPr>
    </w:lvl>
    <w:lvl w:ilvl="4" w:tplc="040E0019" w:tentative="1">
      <w:start w:val="1"/>
      <w:numFmt w:val="lowerLetter"/>
      <w:lvlText w:val="%5."/>
      <w:lvlJc w:val="left"/>
      <w:pPr>
        <w:ind w:left="4717" w:hanging="360"/>
      </w:pPr>
    </w:lvl>
    <w:lvl w:ilvl="5" w:tplc="040E001B" w:tentative="1">
      <w:start w:val="1"/>
      <w:numFmt w:val="lowerRoman"/>
      <w:lvlText w:val="%6."/>
      <w:lvlJc w:val="right"/>
      <w:pPr>
        <w:ind w:left="5437" w:hanging="180"/>
      </w:pPr>
    </w:lvl>
    <w:lvl w:ilvl="6" w:tplc="040E000F" w:tentative="1">
      <w:start w:val="1"/>
      <w:numFmt w:val="decimal"/>
      <w:lvlText w:val="%7."/>
      <w:lvlJc w:val="left"/>
      <w:pPr>
        <w:ind w:left="6157" w:hanging="360"/>
      </w:pPr>
    </w:lvl>
    <w:lvl w:ilvl="7" w:tplc="040E0019" w:tentative="1">
      <w:start w:val="1"/>
      <w:numFmt w:val="lowerLetter"/>
      <w:lvlText w:val="%8."/>
      <w:lvlJc w:val="left"/>
      <w:pPr>
        <w:ind w:left="6877" w:hanging="360"/>
      </w:pPr>
    </w:lvl>
    <w:lvl w:ilvl="8" w:tplc="040E001B" w:tentative="1">
      <w:start w:val="1"/>
      <w:numFmt w:val="lowerRoman"/>
      <w:lvlText w:val="%9."/>
      <w:lvlJc w:val="right"/>
      <w:pPr>
        <w:ind w:left="7597" w:hanging="180"/>
      </w:pPr>
    </w:lvl>
  </w:abstractNum>
  <w:abstractNum w:abstractNumId="24" w15:restartNumberingAfterBreak="0">
    <w:nsid w:val="41BB599C"/>
    <w:multiLevelType w:val="hybridMultilevel"/>
    <w:tmpl w:val="08FE44F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45341902"/>
    <w:multiLevelType w:val="hybridMultilevel"/>
    <w:tmpl w:val="0DBE7B92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45C54B24"/>
    <w:multiLevelType w:val="hybridMultilevel"/>
    <w:tmpl w:val="C96E3EB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C33F2"/>
    <w:multiLevelType w:val="hybridMultilevel"/>
    <w:tmpl w:val="B31CDE7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9" w15:restartNumberingAfterBreak="0">
    <w:nsid w:val="513D490B"/>
    <w:multiLevelType w:val="hybridMultilevel"/>
    <w:tmpl w:val="DBD65CE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56A0057D"/>
    <w:multiLevelType w:val="hybridMultilevel"/>
    <w:tmpl w:val="8C22971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1" w15:restartNumberingAfterBreak="0">
    <w:nsid w:val="56FF47A5"/>
    <w:multiLevelType w:val="hybridMultilevel"/>
    <w:tmpl w:val="8A7644B0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2" w15:restartNumberingAfterBreak="0">
    <w:nsid w:val="5BC739AD"/>
    <w:multiLevelType w:val="hybridMultilevel"/>
    <w:tmpl w:val="C0C4AE9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5E215464"/>
    <w:multiLevelType w:val="hybridMultilevel"/>
    <w:tmpl w:val="B5D42BD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4" w15:restartNumberingAfterBreak="0">
    <w:nsid w:val="61B11BFE"/>
    <w:multiLevelType w:val="hybridMultilevel"/>
    <w:tmpl w:val="1F84895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64165A2C"/>
    <w:multiLevelType w:val="hybridMultilevel"/>
    <w:tmpl w:val="23FE4124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6" w15:restartNumberingAfterBreak="0">
    <w:nsid w:val="64E56AF2"/>
    <w:multiLevelType w:val="hybridMultilevel"/>
    <w:tmpl w:val="2F4275C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7" w15:restartNumberingAfterBreak="0">
    <w:nsid w:val="66C15796"/>
    <w:multiLevelType w:val="hybridMultilevel"/>
    <w:tmpl w:val="9DBE0F7E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66C3189F"/>
    <w:multiLevelType w:val="hybridMultilevel"/>
    <w:tmpl w:val="9EF6C53E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9" w15:restartNumberingAfterBreak="0">
    <w:nsid w:val="67BC6281"/>
    <w:multiLevelType w:val="hybridMultilevel"/>
    <w:tmpl w:val="8760EC56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0" w15:restartNumberingAfterBreak="0">
    <w:nsid w:val="6DB87D0F"/>
    <w:multiLevelType w:val="hybridMultilevel"/>
    <w:tmpl w:val="65B41E24"/>
    <w:lvl w:ilvl="0" w:tplc="561E51C4">
      <w:numFmt w:val="bullet"/>
      <w:lvlText w:val="-"/>
      <w:lvlJc w:val="left"/>
      <w:pPr>
        <w:ind w:left="757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1" w15:restartNumberingAfterBreak="0">
    <w:nsid w:val="719955F9"/>
    <w:multiLevelType w:val="hybridMultilevel"/>
    <w:tmpl w:val="FA5888FC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2" w15:restartNumberingAfterBreak="0">
    <w:nsid w:val="724D44B1"/>
    <w:multiLevelType w:val="hybridMultilevel"/>
    <w:tmpl w:val="1778BA10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 w15:restartNumberingAfterBreak="0">
    <w:nsid w:val="72BA11C8"/>
    <w:multiLevelType w:val="hybridMultilevel"/>
    <w:tmpl w:val="ACDE5542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79561EF6"/>
    <w:multiLevelType w:val="multilevel"/>
    <w:tmpl w:val="E9D0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D21E7"/>
    <w:multiLevelType w:val="hybridMultilevel"/>
    <w:tmpl w:val="B672EAF8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6" w15:restartNumberingAfterBreak="0">
    <w:nsid w:val="7B181588"/>
    <w:multiLevelType w:val="hybridMultilevel"/>
    <w:tmpl w:val="4D703BDC"/>
    <w:lvl w:ilvl="0" w:tplc="561E51C4">
      <w:numFmt w:val="bullet"/>
      <w:lvlText w:val="-"/>
      <w:lvlJc w:val="left"/>
      <w:pPr>
        <w:ind w:left="1154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7" w15:restartNumberingAfterBreak="0">
    <w:nsid w:val="7F3E5022"/>
    <w:multiLevelType w:val="hybridMultilevel"/>
    <w:tmpl w:val="CFDE143E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442072665">
    <w:abstractNumId w:val="21"/>
  </w:num>
  <w:num w:numId="2" w16cid:durableId="960723891">
    <w:abstractNumId w:val="27"/>
  </w:num>
  <w:num w:numId="3" w16cid:durableId="1319505350">
    <w:abstractNumId w:val="10"/>
  </w:num>
  <w:num w:numId="4" w16cid:durableId="1496333895">
    <w:abstractNumId w:val="21"/>
  </w:num>
  <w:num w:numId="5" w16cid:durableId="1462072943">
    <w:abstractNumId w:val="22"/>
  </w:num>
  <w:num w:numId="6" w16cid:durableId="24061371">
    <w:abstractNumId w:val="21"/>
    <w:lvlOverride w:ilvl="0">
      <w:startOverride w:val="1"/>
    </w:lvlOverride>
  </w:num>
  <w:num w:numId="7" w16cid:durableId="1581476702">
    <w:abstractNumId w:val="6"/>
  </w:num>
  <w:num w:numId="8" w16cid:durableId="1815634830">
    <w:abstractNumId w:val="6"/>
    <w:lvlOverride w:ilvl="0">
      <w:startOverride w:val="1"/>
    </w:lvlOverride>
  </w:num>
  <w:num w:numId="9" w16cid:durableId="2016960631">
    <w:abstractNumId w:val="21"/>
    <w:lvlOverride w:ilvl="0">
      <w:startOverride w:val="1"/>
    </w:lvlOverride>
  </w:num>
  <w:num w:numId="10" w16cid:durableId="257371936">
    <w:abstractNumId w:val="27"/>
    <w:lvlOverride w:ilvl="0">
      <w:startOverride w:val="1"/>
    </w:lvlOverride>
  </w:num>
  <w:num w:numId="11" w16cid:durableId="402332338">
    <w:abstractNumId w:val="27"/>
    <w:lvlOverride w:ilvl="0">
      <w:startOverride w:val="1"/>
    </w:lvlOverride>
  </w:num>
  <w:num w:numId="12" w16cid:durableId="1897472107">
    <w:abstractNumId w:val="27"/>
    <w:lvlOverride w:ilvl="0">
      <w:startOverride w:val="1"/>
    </w:lvlOverride>
  </w:num>
  <w:num w:numId="13" w16cid:durableId="465859320">
    <w:abstractNumId w:val="27"/>
  </w:num>
  <w:num w:numId="14" w16cid:durableId="1171139760">
    <w:abstractNumId w:val="27"/>
    <w:lvlOverride w:ilvl="0">
      <w:startOverride w:val="1"/>
    </w:lvlOverride>
  </w:num>
  <w:num w:numId="15" w16cid:durableId="1525364860">
    <w:abstractNumId w:val="8"/>
  </w:num>
  <w:num w:numId="16" w16cid:durableId="1593854570">
    <w:abstractNumId w:val="40"/>
  </w:num>
  <w:num w:numId="17" w16cid:durableId="1339115532">
    <w:abstractNumId w:val="46"/>
  </w:num>
  <w:num w:numId="18" w16cid:durableId="530726270">
    <w:abstractNumId w:val="20"/>
  </w:num>
  <w:num w:numId="19" w16cid:durableId="1471559810">
    <w:abstractNumId w:val="3"/>
  </w:num>
  <w:num w:numId="20" w16cid:durableId="1537619519">
    <w:abstractNumId w:val="23"/>
  </w:num>
  <w:num w:numId="21" w16cid:durableId="34546817">
    <w:abstractNumId w:val="7"/>
  </w:num>
  <w:num w:numId="22" w16cid:durableId="235895190">
    <w:abstractNumId w:val="28"/>
  </w:num>
  <w:num w:numId="23" w16cid:durableId="1810198182">
    <w:abstractNumId w:val="9"/>
  </w:num>
  <w:num w:numId="24" w16cid:durableId="1563099975">
    <w:abstractNumId w:val="37"/>
  </w:num>
  <w:num w:numId="25" w16cid:durableId="571278953">
    <w:abstractNumId w:val="44"/>
  </w:num>
  <w:num w:numId="26" w16cid:durableId="1330447752">
    <w:abstractNumId w:val="34"/>
  </w:num>
  <w:num w:numId="27" w16cid:durableId="739792767">
    <w:abstractNumId w:val="41"/>
  </w:num>
  <w:num w:numId="28" w16cid:durableId="668868519">
    <w:abstractNumId w:val="1"/>
  </w:num>
  <w:num w:numId="29" w16cid:durableId="1447575264">
    <w:abstractNumId w:val="29"/>
  </w:num>
  <w:num w:numId="30" w16cid:durableId="1899392039">
    <w:abstractNumId w:val="32"/>
  </w:num>
  <w:num w:numId="31" w16cid:durableId="1130974101">
    <w:abstractNumId w:val="36"/>
  </w:num>
  <w:num w:numId="32" w16cid:durableId="534544242">
    <w:abstractNumId w:val="4"/>
  </w:num>
  <w:num w:numId="33" w16cid:durableId="2084447163">
    <w:abstractNumId w:val="42"/>
  </w:num>
  <w:num w:numId="34" w16cid:durableId="1893685967">
    <w:abstractNumId w:val="45"/>
  </w:num>
  <w:num w:numId="35" w16cid:durableId="556865862">
    <w:abstractNumId w:val="19"/>
  </w:num>
  <w:num w:numId="36" w16cid:durableId="1446387094">
    <w:abstractNumId w:val="18"/>
  </w:num>
  <w:num w:numId="37" w16cid:durableId="701787241">
    <w:abstractNumId w:val="25"/>
  </w:num>
  <w:num w:numId="38" w16cid:durableId="1909225900">
    <w:abstractNumId w:val="2"/>
  </w:num>
  <w:num w:numId="39" w16cid:durableId="184444563">
    <w:abstractNumId w:val="30"/>
  </w:num>
  <w:num w:numId="40" w16cid:durableId="1360473915">
    <w:abstractNumId w:val="11"/>
  </w:num>
  <w:num w:numId="41" w16cid:durableId="1112549140">
    <w:abstractNumId w:val="35"/>
  </w:num>
  <w:num w:numId="42" w16cid:durableId="9259939">
    <w:abstractNumId w:val="33"/>
  </w:num>
  <w:num w:numId="43" w16cid:durableId="1084231201">
    <w:abstractNumId w:val="24"/>
  </w:num>
  <w:num w:numId="44" w16cid:durableId="841967573">
    <w:abstractNumId w:val="5"/>
  </w:num>
  <w:num w:numId="45" w16cid:durableId="1810320653">
    <w:abstractNumId w:val="12"/>
  </w:num>
  <w:num w:numId="46" w16cid:durableId="1994143124">
    <w:abstractNumId w:val="14"/>
  </w:num>
  <w:num w:numId="47" w16cid:durableId="398484687">
    <w:abstractNumId w:val="15"/>
  </w:num>
  <w:num w:numId="48" w16cid:durableId="2081051723">
    <w:abstractNumId w:val="0"/>
  </w:num>
  <w:num w:numId="49" w16cid:durableId="1924220087">
    <w:abstractNumId w:val="38"/>
  </w:num>
  <w:num w:numId="50" w16cid:durableId="742680140">
    <w:abstractNumId w:val="17"/>
  </w:num>
  <w:num w:numId="51" w16cid:durableId="735324865">
    <w:abstractNumId w:val="31"/>
  </w:num>
  <w:num w:numId="52" w16cid:durableId="1291352608">
    <w:abstractNumId w:val="39"/>
  </w:num>
  <w:num w:numId="53" w16cid:durableId="1264803160">
    <w:abstractNumId w:val="13"/>
  </w:num>
  <w:num w:numId="54" w16cid:durableId="248463102">
    <w:abstractNumId w:val="26"/>
  </w:num>
  <w:num w:numId="55" w16cid:durableId="1785925729">
    <w:abstractNumId w:val="47"/>
  </w:num>
  <w:num w:numId="56" w16cid:durableId="2059549897">
    <w:abstractNumId w:val="16"/>
  </w:num>
  <w:num w:numId="57" w16cid:durableId="113155653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025BE"/>
    <w:rsid w:val="00012362"/>
    <w:rsid w:val="0001538C"/>
    <w:rsid w:val="000158B0"/>
    <w:rsid w:val="0003142F"/>
    <w:rsid w:val="00031E67"/>
    <w:rsid w:val="00032C0B"/>
    <w:rsid w:val="00036055"/>
    <w:rsid w:val="00043361"/>
    <w:rsid w:val="00044C8C"/>
    <w:rsid w:val="00046BED"/>
    <w:rsid w:val="0005350F"/>
    <w:rsid w:val="00056DF2"/>
    <w:rsid w:val="000638B8"/>
    <w:rsid w:val="00072DDA"/>
    <w:rsid w:val="000730E4"/>
    <w:rsid w:val="000758AB"/>
    <w:rsid w:val="00083CA1"/>
    <w:rsid w:val="00085D0F"/>
    <w:rsid w:val="00086913"/>
    <w:rsid w:val="000A13A3"/>
    <w:rsid w:val="000A37B7"/>
    <w:rsid w:val="000A45F3"/>
    <w:rsid w:val="000A4E1F"/>
    <w:rsid w:val="000A62C4"/>
    <w:rsid w:val="000B2094"/>
    <w:rsid w:val="000B54A5"/>
    <w:rsid w:val="000B59BE"/>
    <w:rsid w:val="000C29F0"/>
    <w:rsid w:val="000C7BCF"/>
    <w:rsid w:val="000D0781"/>
    <w:rsid w:val="000D0DB9"/>
    <w:rsid w:val="000D1F25"/>
    <w:rsid w:val="000E009D"/>
    <w:rsid w:val="000E1919"/>
    <w:rsid w:val="000E4D47"/>
    <w:rsid w:val="000E6372"/>
    <w:rsid w:val="000F6449"/>
    <w:rsid w:val="0010025D"/>
    <w:rsid w:val="0010291F"/>
    <w:rsid w:val="00107259"/>
    <w:rsid w:val="00113495"/>
    <w:rsid w:val="00117120"/>
    <w:rsid w:val="00124B7B"/>
    <w:rsid w:val="00127099"/>
    <w:rsid w:val="00130CB1"/>
    <w:rsid w:val="00131E58"/>
    <w:rsid w:val="00132F6E"/>
    <w:rsid w:val="00145484"/>
    <w:rsid w:val="0016582E"/>
    <w:rsid w:val="00173866"/>
    <w:rsid w:val="00177A8B"/>
    <w:rsid w:val="00182EC8"/>
    <w:rsid w:val="00191F35"/>
    <w:rsid w:val="001A0D91"/>
    <w:rsid w:val="001A3D81"/>
    <w:rsid w:val="001A505C"/>
    <w:rsid w:val="001C0404"/>
    <w:rsid w:val="001C4188"/>
    <w:rsid w:val="001C4DD3"/>
    <w:rsid w:val="001C6720"/>
    <w:rsid w:val="001C7F5D"/>
    <w:rsid w:val="001E214B"/>
    <w:rsid w:val="001F50A6"/>
    <w:rsid w:val="001F6F56"/>
    <w:rsid w:val="00203A33"/>
    <w:rsid w:val="002079CE"/>
    <w:rsid w:val="0021040A"/>
    <w:rsid w:val="002124AC"/>
    <w:rsid w:val="002249E0"/>
    <w:rsid w:val="0022549B"/>
    <w:rsid w:val="0023622B"/>
    <w:rsid w:val="00246C9E"/>
    <w:rsid w:val="00247CD0"/>
    <w:rsid w:val="00263724"/>
    <w:rsid w:val="00264672"/>
    <w:rsid w:val="00265F6E"/>
    <w:rsid w:val="002670F2"/>
    <w:rsid w:val="00267D3B"/>
    <w:rsid w:val="00270C02"/>
    <w:rsid w:val="002749F5"/>
    <w:rsid w:val="002750CD"/>
    <w:rsid w:val="00276333"/>
    <w:rsid w:val="00277071"/>
    <w:rsid w:val="00281D3C"/>
    <w:rsid w:val="00291D47"/>
    <w:rsid w:val="002B2134"/>
    <w:rsid w:val="002B3BB0"/>
    <w:rsid w:val="002B5D22"/>
    <w:rsid w:val="002C21A2"/>
    <w:rsid w:val="002C31D8"/>
    <w:rsid w:val="002D0E91"/>
    <w:rsid w:val="002D35FE"/>
    <w:rsid w:val="002D5A40"/>
    <w:rsid w:val="002E35EC"/>
    <w:rsid w:val="002E5DAD"/>
    <w:rsid w:val="002E7073"/>
    <w:rsid w:val="002F4136"/>
    <w:rsid w:val="00300DE8"/>
    <w:rsid w:val="00303042"/>
    <w:rsid w:val="0031134A"/>
    <w:rsid w:val="003118EE"/>
    <w:rsid w:val="0031232E"/>
    <w:rsid w:val="0031358B"/>
    <w:rsid w:val="003156EC"/>
    <w:rsid w:val="00315CCF"/>
    <w:rsid w:val="00316151"/>
    <w:rsid w:val="003221D6"/>
    <w:rsid w:val="003236FE"/>
    <w:rsid w:val="0032423C"/>
    <w:rsid w:val="00335287"/>
    <w:rsid w:val="003442ED"/>
    <w:rsid w:val="00345F89"/>
    <w:rsid w:val="00352069"/>
    <w:rsid w:val="00353A75"/>
    <w:rsid w:val="0035448A"/>
    <w:rsid w:val="00357D0D"/>
    <w:rsid w:val="00381792"/>
    <w:rsid w:val="00382F0D"/>
    <w:rsid w:val="0039659D"/>
    <w:rsid w:val="00397B0B"/>
    <w:rsid w:val="003A243D"/>
    <w:rsid w:val="003A568D"/>
    <w:rsid w:val="003B125B"/>
    <w:rsid w:val="003B1866"/>
    <w:rsid w:val="003B21E8"/>
    <w:rsid w:val="003B7626"/>
    <w:rsid w:val="003E3B90"/>
    <w:rsid w:val="003F3561"/>
    <w:rsid w:val="0040218F"/>
    <w:rsid w:val="00402F50"/>
    <w:rsid w:val="00405EB7"/>
    <w:rsid w:val="0040660C"/>
    <w:rsid w:val="004116B9"/>
    <w:rsid w:val="00420B88"/>
    <w:rsid w:val="00426AA7"/>
    <w:rsid w:val="00434CA8"/>
    <w:rsid w:val="0044368D"/>
    <w:rsid w:val="00445A1E"/>
    <w:rsid w:val="00451BBB"/>
    <w:rsid w:val="00456768"/>
    <w:rsid w:val="00467A2A"/>
    <w:rsid w:val="00473888"/>
    <w:rsid w:val="004743B6"/>
    <w:rsid w:val="00481C13"/>
    <w:rsid w:val="004914CD"/>
    <w:rsid w:val="00494EA7"/>
    <w:rsid w:val="004960DD"/>
    <w:rsid w:val="004A7F83"/>
    <w:rsid w:val="004C190F"/>
    <w:rsid w:val="004C50C8"/>
    <w:rsid w:val="004C7BE7"/>
    <w:rsid w:val="004D2451"/>
    <w:rsid w:val="004D26D6"/>
    <w:rsid w:val="004D5CBE"/>
    <w:rsid w:val="004D731B"/>
    <w:rsid w:val="004E5FBA"/>
    <w:rsid w:val="00504899"/>
    <w:rsid w:val="00507543"/>
    <w:rsid w:val="005148DB"/>
    <w:rsid w:val="00515D80"/>
    <w:rsid w:val="005276F1"/>
    <w:rsid w:val="005312F3"/>
    <w:rsid w:val="00533EAC"/>
    <w:rsid w:val="00534E32"/>
    <w:rsid w:val="0053608E"/>
    <w:rsid w:val="00537E8D"/>
    <w:rsid w:val="00541BC1"/>
    <w:rsid w:val="00543EE0"/>
    <w:rsid w:val="00556B13"/>
    <w:rsid w:val="005803D4"/>
    <w:rsid w:val="005841D2"/>
    <w:rsid w:val="0058664E"/>
    <w:rsid w:val="005932E2"/>
    <w:rsid w:val="00597E28"/>
    <w:rsid w:val="005A604D"/>
    <w:rsid w:val="005B3A27"/>
    <w:rsid w:val="005B52A1"/>
    <w:rsid w:val="005B5E55"/>
    <w:rsid w:val="005B7192"/>
    <w:rsid w:val="005C2E49"/>
    <w:rsid w:val="005D5CEE"/>
    <w:rsid w:val="005D62D9"/>
    <w:rsid w:val="005D7B03"/>
    <w:rsid w:val="005F0914"/>
    <w:rsid w:val="005F2A2F"/>
    <w:rsid w:val="005F7135"/>
    <w:rsid w:val="006124B5"/>
    <w:rsid w:val="00622451"/>
    <w:rsid w:val="00626EBD"/>
    <w:rsid w:val="0063280A"/>
    <w:rsid w:val="00634541"/>
    <w:rsid w:val="006401F4"/>
    <w:rsid w:val="00656E5F"/>
    <w:rsid w:val="00666053"/>
    <w:rsid w:val="00680CD7"/>
    <w:rsid w:val="00681B86"/>
    <w:rsid w:val="006825D3"/>
    <w:rsid w:val="00685BA6"/>
    <w:rsid w:val="006904FC"/>
    <w:rsid w:val="00693FD2"/>
    <w:rsid w:val="00697A9B"/>
    <w:rsid w:val="006A2940"/>
    <w:rsid w:val="006A4F4E"/>
    <w:rsid w:val="006A73A3"/>
    <w:rsid w:val="006B0909"/>
    <w:rsid w:val="006B287E"/>
    <w:rsid w:val="006B52C9"/>
    <w:rsid w:val="006D0D37"/>
    <w:rsid w:val="006E37D9"/>
    <w:rsid w:val="006F230B"/>
    <w:rsid w:val="006F3F3A"/>
    <w:rsid w:val="0070429B"/>
    <w:rsid w:val="007113CB"/>
    <w:rsid w:val="00716720"/>
    <w:rsid w:val="00736196"/>
    <w:rsid w:val="00744747"/>
    <w:rsid w:val="00746E1E"/>
    <w:rsid w:val="00746E47"/>
    <w:rsid w:val="007479F5"/>
    <w:rsid w:val="0075288C"/>
    <w:rsid w:val="00755766"/>
    <w:rsid w:val="00757BC5"/>
    <w:rsid w:val="00760FB3"/>
    <w:rsid w:val="0077473D"/>
    <w:rsid w:val="007A6C1F"/>
    <w:rsid w:val="007A7B14"/>
    <w:rsid w:val="007B09F2"/>
    <w:rsid w:val="007E4513"/>
    <w:rsid w:val="007E7D34"/>
    <w:rsid w:val="007F03C2"/>
    <w:rsid w:val="007F77B1"/>
    <w:rsid w:val="00807B5A"/>
    <w:rsid w:val="00824167"/>
    <w:rsid w:val="00826963"/>
    <w:rsid w:val="00826A39"/>
    <w:rsid w:val="00830343"/>
    <w:rsid w:val="008327BF"/>
    <w:rsid w:val="00833683"/>
    <w:rsid w:val="00837727"/>
    <w:rsid w:val="00842494"/>
    <w:rsid w:val="00843A5F"/>
    <w:rsid w:val="00845126"/>
    <w:rsid w:val="00846BF2"/>
    <w:rsid w:val="00850704"/>
    <w:rsid w:val="008616F8"/>
    <w:rsid w:val="008626B6"/>
    <w:rsid w:val="00885B26"/>
    <w:rsid w:val="008A374F"/>
    <w:rsid w:val="008A6C96"/>
    <w:rsid w:val="008B1AB2"/>
    <w:rsid w:val="008B6694"/>
    <w:rsid w:val="008C3D48"/>
    <w:rsid w:val="008E11B1"/>
    <w:rsid w:val="008E2628"/>
    <w:rsid w:val="008E621C"/>
    <w:rsid w:val="008F3970"/>
    <w:rsid w:val="008F473A"/>
    <w:rsid w:val="008F70B0"/>
    <w:rsid w:val="00906619"/>
    <w:rsid w:val="00907EE4"/>
    <w:rsid w:val="00912E31"/>
    <w:rsid w:val="00913533"/>
    <w:rsid w:val="00913BB6"/>
    <w:rsid w:val="00926629"/>
    <w:rsid w:val="0093358F"/>
    <w:rsid w:val="009361C4"/>
    <w:rsid w:val="0094077D"/>
    <w:rsid w:val="0094349B"/>
    <w:rsid w:val="00947DD3"/>
    <w:rsid w:val="00950F31"/>
    <w:rsid w:val="00954972"/>
    <w:rsid w:val="00954F25"/>
    <w:rsid w:val="00973BA9"/>
    <w:rsid w:val="00975D24"/>
    <w:rsid w:val="009A06D8"/>
    <w:rsid w:val="009B4476"/>
    <w:rsid w:val="009B5D79"/>
    <w:rsid w:val="009B61E1"/>
    <w:rsid w:val="009C7262"/>
    <w:rsid w:val="009D5E8B"/>
    <w:rsid w:val="009E6E69"/>
    <w:rsid w:val="009F3246"/>
    <w:rsid w:val="009F5597"/>
    <w:rsid w:val="00A0050F"/>
    <w:rsid w:val="00A01311"/>
    <w:rsid w:val="00A03A72"/>
    <w:rsid w:val="00A0632C"/>
    <w:rsid w:val="00A07669"/>
    <w:rsid w:val="00A10E4B"/>
    <w:rsid w:val="00A1226E"/>
    <w:rsid w:val="00A12C1B"/>
    <w:rsid w:val="00A12DCB"/>
    <w:rsid w:val="00A17961"/>
    <w:rsid w:val="00A260AF"/>
    <w:rsid w:val="00A33C17"/>
    <w:rsid w:val="00A6121C"/>
    <w:rsid w:val="00A6211D"/>
    <w:rsid w:val="00A63763"/>
    <w:rsid w:val="00A65D66"/>
    <w:rsid w:val="00A72F2E"/>
    <w:rsid w:val="00A75A4B"/>
    <w:rsid w:val="00A75E24"/>
    <w:rsid w:val="00A75FC3"/>
    <w:rsid w:val="00A837E1"/>
    <w:rsid w:val="00A8564D"/>
    <w:rsid w:val="00A90050"/>
    <w:rsid w:val="00A9601F"/>
    <w:rsid w:val="00AA1388"/>
    <w:rsid w:val="00AC247F"/>
    <w:rsid w:val="00AC651D"/>
    <w:rsid w:val="00AD41E8"/>
    <w:rsid w:val="00AD77F8"/>
    <w:rsid w:val="00AE0F4B"/>
    <w:rsid w:val="00AE49E0"/>
    <w:rsid w:val="00B02692"/>
    <w:rsid w:val="00B079D4"/>
    <w:rsid w:val="00B1381E"/>
    <w:rsid w:val="00B15DA4"/>
    <w:rsid w:val="00B1628F"/>
    <w:rsid w:val="00B2740D"/>
    <w:rsid w:val="00B3644A"/>
    <w:rsid w:val="00B365E1"/>
    <w:rsid w:val="00B405B5"/>
    <w:rsid w:val="00B42290"/>
    <w:rsid w:val="00B51C9C"/>
    <w:rsid w:val="00B52BCC"/>
    <w:rsid w:val="00B60B14"/>
    <w:rsid w:val="00B77C2C"/>
    <w:rsid w:val="00B81C16"/>
    <w:rsid w:val="00B833AA"/>
    <w:rsid w:val="00B86236"/>
    <w:rsid w:val="00BA3512"/>
    <w:rsid w:val="00BC1D68"/>
    <w:rsid w:val="00BC55D0"/>
    <w:rsid w:val="00BD001E"/>
    <w:rsid w:val="00BD7615"/>
    <w:rsid w:val="00BE59FE"/>
    <w:rsid w:val="00BF10E4"/>
    <w:rsid w:val="00BF377C"/>
    <w:rsid w:val="00C041FB"/>
    <w:rsid w:val="00C106BE"/>
    <w:rsid w:val="00C15EB7"/>
    <w:rsid w:val="00C31D16"/>
    <w:rsid w:val="00C33A07"/>
    <w:rsid w:val="00C3509B"/>
    <w:rsid w:val="00C42628"/>
    <w:rsid w:val="00C47342"/>
    <w:rsid w:val="00C5064D"/>
    <w:rsid w:val="00C55637"/>
    <w:rsid w:val="00C56096"/>
    <w:rsid w:val="00C56E0B"/>
    <w:rsid w:val="00C8527B"/>
    <w:rsid w:val="00C860BF"/>
    <w:rsid w:val="00C910EF"/>
    <w:rsid w:val="00CB2A41"/>
    <w:rsid w:val="00CB2B92"/>
    <w:rsid w:val="00CC2CDA"/>
    <w:rsid w:val="00CC686E"/>
    <w:rsid w:val="00CD37BA"/>
    <w:rsid w:val="00CE3E67"/>
    <w:rsid w:val="00CE463A"/>
    <w:rsid w:val="00CF3AC6"/>
    <w:rsid w:val="00CF5569"/>
    <w:rsid w:val="00D00CCD"/>
    <w:rsid w:val="00D2466E"/>
    <w:rsid w:val="00D26B5E"/>
    <w:rsid w:val="00D30A73"/>
    <w:rsid w:val="00D328B7"/>
    <w:rsid w:val="00D34047"/>
    <w:rsid w:val="00D346A0"/>
    <w:rsid w:val="00D46A87"/>
    <w:rsid w:val="00D53BF5"/>
    <w:rsid w:val="00D62D1C"/>
    <w:rsid w:val="00D635B4"/>
    <w:rsid w:val="00D84FF5"/>
    <w:rsid w:val="00D927A2"/>
    <w:rsid w:val="00D94C7F"/>
    <w:rsid w:val="00DA6B3A"/>
    <w:rsid w:val="00DA7F31"/>
    <w:rsid w:val="00DB12A0"/>
    <w:rsid w:val="00DB46DF"/>
    <w:rsid w:val="00DB720A"/>
    <w:rsid w:val="00DC0199"/>
    <w:rsid w:val="00DC331C"/>
    <w:rsid w:val="00DC4C89"/>
    <w:rsid w:val="00DC51C8"/>
    <w:rsid w:val="00DD5F04"/>
    <w:rsid w:val="00DD6474"/>
    <w:rsid w:val="00DE0D87"/>
    <w:rsid w:val="00DE23EF"/>
    <w:rsid w:val="00DE3BF5"/>
    <w:rsid w:val="00DF0301"/>
    <w:rsid w:val="00DF2CFE"/>
    <w:rsid w:val="00DF75A4"/>
    <w:rsid w:val="00E01B4C"/>
    <w:rsid w:val="00E07A00"/>
    <w:rsid w:val="00E15E29"/>
    <w:rsid w:val="00E25ABA"/>
    <w:rsid w:val="00E34DCD"/>
    <w:rsid w:val="00E3627F"/>
    <w:rsid w:val="00E444DB"/>
    <w:rsid w:val="00E47750"/>
    <w:rsid w:val="00E667B9"/>
    <w:rsid w:val="00E673D8"/>
    <w:rsid w:val="00E739BF"/>
    <w:rsid w:val="00E8264B"/>
    <w:rsid w:val="00E9579F"/>
    <w:rsid w:val="00EA130B"/>
    <w:rsid w:val="00EA1B9B"/>
    <w:rsid w:val="00EA5D04"/>
    <w:rsid w:val="00EB3A54"/>
    <w:rsid w:val="00EC5BCA"/>
    <w:rsid w:val="00EC790D"/>
    <w:rsid w:val="00EC7D78"/>
    <w:rsid w:val="00ED17DF"/>
    <w:rsid w:val="00EE6044"/>
    <w:rsid w:val="00EE707D"/>
    <w:rsid w:val="00EE749F"/>
    <w:rsid w:val="00EF0431"/>
    <w:rsid w:val="00EF2E9F"/>
    <w:rsid w:val="00EF32CD"/>
    <w:rsid w:val="00EF4DA3"/>
    <w:rsid w:val="00EF77FA"/>
    <w:rsid w:val="00F01BCD"/>
    <w:rsid w:val="00F03B77"/>
    <w:rsid w:val="00F05275"/>
    <w:rsid w:val="00F07250"/>
    <w:rsid w:val="00F12CE6"/>
    <w:rsid w:val="00F12FD5"/>
    <w:rsid w:val="00F15460"/>
    <w:rsid w:val="00F225E4"/>
    <w:rsid w:val="00F22A9F"/>
    <w:rsid w:val="00F31089"/>
    <w:rsid w:val="00F37E77"/>
    <w:rsid w:val="00F44C16"/>
    <w:rsid w:val="00F45935"/>
    <w:rsid w:val="00F45C5F"/>
    <w:rsid w:val="00F47FB5"/>
    <w:rsid w:val="00F509ED"/>
    <w:rsid w:val="00F54CC9"/>
    <w:rsid w:val="00F57F44"/>
    <w:rsid w:val="00F604B4"/>
    <w:rsid w:val="00F605D8"/>
    <w:rsid w:val="00F61E05"/>
    <w:rsid w:val="00F668FA"/>
    <w:rsid w:val="00F70857"/>
    <w:rsid w:val="00F802FB"/>
    <w:rsid w:val="00F821AA"/>
    <w:rsid w:val="00F909C9"/>
    <w:rsid w:val="00F91F91"/>
    <w:rsid w:val="00F94734"/>
    <w:rsid w:val="00FA77ED"/>
    <w:rsid w:val="00FA7DD9"/>
    <w:rsid w:val="00FC43E2"/>
    <w:rsid w:val="00FC6E64"/>
    <w:rsid w:val="00FC7644"/>
    <w:rsid w:val="00FD0B90"/>
    <w:rsid w:val="00FD1E8D"/>
    <w:rsid w:val="00FE1039"/>
    <w:rsid w:val="00FE1A22"/>
    <w:rsid w:val="00FE6806"/>
    <w:rsid w:val="00F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FC1CC"/>
  <w15:docId w15:val="{E8A8E1C8-3789-445F-BB3B-9C66908C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DB72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DB7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character" w:styleId="HTML-kd">
    <w:name w:val="HTML Code"/>
    <w:basedOn w:val="Bekezdsalapbettpusa"/>
    <w:uiPriority w:val="99"/>
    <w:semiHidden/>
    <w:unhideWhenUsed/>
    <w:rsid w:val="00E34DCD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634541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5803D4"/>
    <w:rPr>
      <w:rFonts w:cs="Times New Roman"/>
      <w:szCs w:val="24"/>
    </w:rPr>
  </w:style>
  <w:style w:type="paragraph" w:styleId="Listaszerbekezds">
    <w:name w:val="List Paragraph"/>
    <w:basedOn w:val="Norml"/>
    <w:uiPriority w:val="34"/>
    <w:qFormat/>
    <w:rsid w:val="002E5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jdugergoz0/ea-webprog1-beadando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://ngek9n.nhely.hu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9E87D9-B947-4B7A-9245-89B00855BB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AEC0BD-DB3E-43AA-88F3-F0276DFAAB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szakdolgozat_sablon.dotx</Template>
  <TotalTime>325</TotalTime>
  <Pages>30</Pages>
  <Words>2664</Words>
  <Characters>18389</Characters>
  <Application>Microsoft Office Word</Application>
  <DocSecurity>0</DocSecurity>
  <Lines>153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Flámis Géza Zsolt</cp:lastModifiedBy>
  <cp:revision>105</cp:revision>
  <cp:lastPrinted>2026-05-07T20:54:00Z</cp:lastPrinted>
  <dcterms:created xsi:type="dcterms:W3CDTF">2026-04-12T22:36:00Z</dcterms:created>
  <dcterms:modified xsi:type="dcterms:W3CDTF">2026-05-07T21:29:00Z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